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413DA6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6285" cy="1275715"/>
                  <wp:effectExtent l="0" t="0" r="0" b="0"/>
                  <wp:docPr id="1" name="Picture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85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 w:rsidP="00E91D93">
            <w:pPr>
              <w:spacing w:after="0" w:line="48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Default="00E41AFD" w:rsidP="00E91D93">
            <w:pPr>
              <w:spacing w:after="0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Čtečka otisků prstů</w:t>
            </w:r>
          </w:p>
          <w:p w:rsidR="00E91D93" w:rsidRPr="00E91D93" w:rsidRDefault="00E91D93" w:rsidP="00E91D93">
            <w:pPr>
              <w:spacing w:after="0" w:line="276" w:lineRule="auto"/>
              <w:jc w:val="center"/>
              <w:rPr>
                <w:rFonts w:ascii="Arial Narrow" w:hAnsi="Arial Narrow" w:cs="Arial Narrow"/>
                <w:bCs/>
                <w:sz w:val="44"/>
                <w:szCs w:val="44"/>
              </w:rPr>
            </w:pPr>
            <w:r w:rsidRPr="00E91D93">
              <w:rPr>
                <w:rFonts w:ascii="Arial Narrow" w:hAnsi="Arial Narrow" w:cs="Arial Narrow"/>
                <w:bCs/>
                <w:sz w:val="40"/>
                <w:szCs w:val="44"/>
              </w:rPr>
              <w:t>Jan Švrček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F03DA6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B72CC1" w:rsidRDefault="00AD0412" w:rsidP="00B72CC1">
            <w:pPr>
              <w:keepNext/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16278" cy="3333115"/>
                  <wp:effectExtent l="0" t="0" r="8890" b="635"/>
                  <wp:docPr id="2" name="Picture 2" descr="https://scontent.xx.fbcdn.net/v/t1.15752-0/p480x480/49948715_2337300779833854_6349011233236058112_n.jpg?_nc_cat=101&amp;_nc_ad=z-m&amp;_nc_cid=0&amp;_nc_ht=scontent.xx&amp;oh=0a5f3fd8dca8f3d4e9887d5a95d5bf7b&amp;oe=5CCF0E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content.xx.fbcdn.net/v/t1.15752-0/p480x480/49948715_2337300779833854_6349011233236058112_n.jpg?_nc_cat=101&amp;_nc_ad=z-m&amp;_nc_cid=0&amp;_nc_ht=scontent.xx&amp;oh=0a5f3fd8dca8f3d4e9887d5a95d5bf7b&amp;oe=5CCF0EB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2734" cy="3342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E41AFD">
              <w:rPr>
                <w:rFonts w:ascii="Arial Narrow" w:hAnsi="Arial Narrow" w:cs="Arial Narrow"/>
                <w:sz w:val="28"/>
                <w:szCs w:val="28"/>
              </w:rPr>
              <w:t>8/2019</w:t>
            </w:r>
          </w:p>
        </w:tc>
      </w:tr>
    </w:tbl>
    <w:p w:rsidR="00F03DA6" w:rsidRDefault="00F03DA6">
      <w:pPr>
        <w:sectPr w:rsidR="00F03DA6">
          <w:footerReference w:type="default" r:id="rId10"/>
          <w:headerReference w:type="first" r:id="rId11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E15FA1" w:rsidRDefault="00896E56" w:rsidP="00D967BB">
      <w:pPr>
        <w:pStyle w:val="Heading4"/>
      </w:pPr>
      <w:r>
        <w:br w:type="page"/>
      </w:r>
      <w:bookmarkStart w:id="1" w:name="_Toc534884290"/>
      <w:r w:rsidR="00D967BB" w:rsidRPr="00D967BB">
        <w:lastRenderedPageBreak/>
        <w:t>Poděkování</w:t>
      </w:r>
      <w:r w:rsidR="00E41AFD">
        <w:t>:</w:t>
      </w:r>
      <w:bookmarkEnd w:id="1"/>
    </w:p>
    <w:p w:rsidR="006F3C4C" w:rsidRDefault="00E41AFD" w:rsidP="006F3C4C">
      <w:r>
        <w:t xml:space="preserve">Chtěl bych poděkovat </w:t>
      </w:r>
      <w:r w:rsidR="00911D95">
        <w:t>učitelům, kteří mi s projektem pomohli. P</w:t>
      </w:r>
      <w:r w:rsidR="00AA08EB">
        <w:t xml:space="preserve">anu </w:t>
      </w:r>
      <w:r w:rsidR="00C0292C">
        <w:t>učiteli Mgr. Petrovi Grussmannovi</w:t>
      </w:r>
      <w:r>
        <w:t xml:space="preserve"> </w:t>
      </w:r>
      <w:r w:rsidR="00AA08EB">
        <w:t>z</w:t>
      </w:r>
      <w:r w:rsidR="00C0292C">
        <w:t>a konzultaci a pomoc při řešení mnohých problémů. Dále panu učiteli Mgr. Marcelovi Godovskému za zapůjčení hardwarových součástí a rovněž za pomoc při řešení problémů.</w:t>
      </w:r>
    </w:p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>
      <w:bookmarkStart w:id="2" w:name="_GoBack"/>
      <w:bookmarkEnd w:id="2"/>
    </w:p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6F3C4C" w:rsidRDefault="006F3C4C" w:rsidP="006F3C4C"/>
    <w:p w:rsidR="004A12E0" w:rsidRPr="006F3C4C" w:rsidRDefault="008B6730" w:rsidP="006F3C4C">
      <w:pPr>
        <w:rPr>
          <w:rStyle w:val="Pokec"/>
          <w:color w:val="auto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E41AFD" w:rsidRDefault="00320CEC" w:rsidP="00320CEC">
      <w:pPr>
        <w:jc w:val="left"/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</w:t>
      </w:r>
      <w:r w:rsidR="006F3C4C">
        <w:rPr>
          <w:rStyle w:val="Pokec"/>
          <w:color w:val="auto"/>
        </w:rPr>
        <w:t xml:space="preserve">yslové </w:t>
      </w:r>
      <w:r w:rsidR="006F3C4C">
        <w:rPr>
          <w:rStyle w:val="Pokec"/>
          <w:color w:val="auto"/>
        </w:rPr>
        <w:br/>
        <w:t>a um</w:t>
      </w:r>
      <w:r>
        <w:rPr>
          <w:rStyle w:val="Pokec"/>
          <w:color w:val="auto"/>
        </w:rPr>
        <w:t xml:space="preserve">ělecké škole v Opavě, Praskova </w:t>
      </w:r>
      <w:r>
        <w:t>399/8.</w:t>
      </w:r>
    </w:p>
    <w:p w:rsidR="006F3C4C" w:rsidRDefault="006F3C4C" w:rsidP="00320CEC">
      <w:pPr>
        <w:jc w:val="left"/>
      </w:pPr>
    </w:p>
    <w:p w:rsidR="008B6730" w:rsidRPr="00413DA6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31. 12. 201</w:t>
      </w:r>
      <w:r w:rsidR="00D12AB2">
        <w:rPr>
          <w:rStyle w:val="Pokec"/>
          <w:color w:val="auto"/>
        </w:rPr>
        <w:t>6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F03DA6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3"/>
      <w:r w:rsidR="00D12AB2">
        <w:rPr>
          <w:b/>
          <w:sz w:val="28"/>
          <w:szCs w:val="28"/>
        </w:rPr>
        <w:t>NOTACE</w:t>
      </w:r>
    </w:p>
    <w:p w:rsidR="004214D5" w:rsidRDefault="004214D5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4214D5" w:rsidRPr="004214D5" w:rsidRDefault="004214D5">
      <w:r>
        <w:rPr>
          <w:color w:val="222222"/>
          <w:shd w:val="clear" w:color="auto" w:fill="FFFFFF"/>
        </w:rPr>
        <w:t xml:space="preserve">Čtečka je ovládaná </w:t>
      </w:r>
      <w:r w:rsidR="006C32AA">
        <w:rPr>
          <w:color w:val="222222"/>
          <w:shd w:val="clear" w:color="auto" w:fill="FFFFFF"/>
        </w:rPr>
        <w:t>mikroprocesorem ESP</w:t>
      </w:r>
      <w:r>
        <w:rPr>
          <w:color w:val="222222"/>
          <w:shd w:val="clear" w:color="auto" w:fill="FFFFFF"/>
        </w:rPr>
        <w:t xml:space="preserve">8266. K jeho naprogramováni jsem použil </w:t>
      </w:r>
      <w:r w:rsidR="00344BAD">
        <w:rPr>
          <w:color w:val="222222"/>
          <w:shd w:val="clear" w:color="auto" w:fill="FFFFFF"/>
        </w:rPr>
        <w:t>Platformio a samotný kód je napsán v jazyce C++.</w:t>
      </w:r>
      <w:r w:rsidR="00AA08EB">
        <w:rPr>
          <w:color w:val="222222"/>
          <w:shd w:val="clear" w:color="auto" w:fill="FFFFFF"/>
        </w:rPr>
        <w:t xml:space="preserve"> </w:t>
      </w:r>
      <w:r w:rsidR="00344BAD">
        <w:rPr>
          <w:color w:val="222222"/>
          <w:shd w:val="clear" w:color="auto" w:fill="FFFFFF"/>
        </w:rPr>
        <w:t>„</w:t>
      </w:r>
      <w:r w:rsidR="006C32AA">
        <w:rPr>
          <w:color w:val="222222"/>
          <w:shd w:val="clear" w:color="auto" w:fill="FFFFFF"/>
        </w:rPr>
        <w:t>Dále jsem přidal</w:t>
      </w:r>
      <w:r w:rsidR="00344BAD">
        <w:rPr>
          <w:color w:val="222222"/>
          <w:shd w:val="clear" w:color="auto" w:fill="FFFFFF"/>
        </w:rPr>
        <w:t xml:space="preserve"> LCD display</w:t>
      </w:r>
      <w:r w:rsidR="006C32AA">
        <w:rPr>
          <w:color w:val="222222"/>
          <w:shd w:val="clear" w:color="auto" w:fill="FFFFFF"/>
        </w:rPr>
        <w:t xml:space="preserve"> pro obrazový výstup</w:t>
      </w:r>
      <w:r w:rsidR="00344BAD">
        <w:rPr>
          <w:color w:val="222222"/>
          <w:shd w:val="clear" w:color="auto" w:fill="FFFFFF"/>
        </w:rPr>
        <w:t>, spolu s</w:t>
      </w:r>
      <w:r w:rsidR="006C32AA">
        <w:rPr>
          <w:color w:val="222222"/>
          <w:shd w:val="clear" w:color="auto" w:fill="FFFFFF"/>
        </w:rPr>
        <w:t> </w:t>
      </w:r>
      <w:r w:rsidR="00344BAD">
        <w:rPr>
          <w:color w:val="222222"/>
          <w:shd w:val="clear" w:color="auto" w:fill="FFFFFF"/>
        </w:rPr>
        <w:t>relátkem</w:t>
      </w:r>
      <w:r w:rsidR="006C32AA">
        <w:rPr>
          <w:color w:val="222222"/>
          <w:shd w:val="clear" w:color="auto" w:fill="FFFFFF"/>
        </w:rPr>
        <w:t xml:space="preserve"> pro simulaci zámku</w:t>
      </w:r>
      <w:r w:rsidR="00344BAD">
        <w:rPr>
          <w:color w:val="222222"/>
          <w:shd w:val="clear" w:color="auto" w:fill="FFFFFF"/>
        </w:rPr>
        <w:t xml:space="preserve">.“ </w:t>
      </w:r>
    </w:p>
    <w:p w:rsidR="004214D5" w:rsidRDefault="004214D5"/>
    <w:p w:rsidR="00344BAD" w:rsidRDefault="00344BAD">
      <w:pPr>
        <w:rPr>
          <w:b/>
          <w:sz w:val="28"/>
        </w:rPr>
      </w:pPr>
      <w:r>
        <w:rPr>
          <w:b/>
          <w:sz w:val="28"/>
        </w:rPr>
        <w:t>KLÍČOVÁ SLOVA</w:t>
      </w:r>
    </w:p>
    <w:p w:rsidR="004214D5" w:rsidRDefault="00344BAD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="009E66F0">
        <w:rPr>
          <w:color w:val="222222"/>
          <w:shd w:val="clear" w:color="auto" w:fill="FFFFFF"/>
        </w:rPr>
        <w:t xml:space="preserve">, </w:t>
      </w:r>
      <w:r w:rsidR="00850F1A">
        <w:rPr>
          <w:color w:val="222222"/>
          <w:shd w:val="clear" w:color="auto" w:fill="FFFFFF"/>
        </w:rPr>
        <w:t>zabezpečení</w:t>
      </w:r>
      <w:r w:rsidR="009E66F0">
        <w:rPr>
          <w:color w:val="222222"/>
          <w:shd w:val="clear" w:color="auto" w:fill="FFFFFF"/>
        </w:rPr>
        <w:t>, ESP, LCD, Arduino</w:t>
      </w:r>
    </w:p>
    <w:p w:rsidR="00344BAD" w:rsidRDefault="00344BAD">
      <w:pPr>
        <w:rPr>
          <w:color w:val="222222"/>
          <w:shd w:val="clear" w:color="auto" w:fill="FFFFFF"/>
        </w:rPr>
      </w:pPr>
    </w:p>
    <w:p w:rsidR="00344BAD" w:rsidRDefault="00344BAD">
      <w:pPr>
        <w:rPr>
          <w:b/>
          <w:color w:val="222222"/>
          <w:sz w:val="28"/>
          <w:shd w:val="clear" w:color="auto" w:fill="FFFFFF"/>
        </w:rPr>
      </w:pPr>
      <w:r w:rsidRPr="00344BAD">
        <w:rPr>
          <w:b/>
          <w:color w:val="222222"/>
          <w:sz w:val="28"/>
          <w:shd w:val="clear" w:color="auto" w:fill="FFFFFF"/>
        </w:rPr>
        <w:t>ANOTATION</w:t>
      </w:r>
    </w:p>
    <w:p w:rsidR="00344BAD" w:rsidRDefault="00344BAD">
      <w:pPr>
        <w:rPr>
          <w:color w:val="222222"/>
          <w:shd w:val="clear" w:color="auto" w:fill="FFFFFF"/>
        </w:rPr>
      </w:pPr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 xml:space="preserve"> is an eletronic device that is used to take a digital image of a fingerprint pattern, named live scan. </w:t>
      </w:r>
      <w:r w:rsidR="006C32AA" w:rsidRPr="006C32AA">
        <w:rPr>
          <w:color w:val="222222"/>
          <w:shd w:val="clear" w:color="auto" w:fill="FFFFFF"/>
        </w:rPr>
        <w:t>It is digitally processed to create a biometric template that is used for comparison.</w:t>
      </w:r>
      <w:r w:rsidR="006C32AA">
        <w:rPr>
          <w:color w:val="222222"/>
          <w:shd w:val="clear" w:color="auto" w:fill="FFFFFF"/>
        </w:rPr>
        <w:t xml:space="preserve"> </w:t>
      </w:r>
      <w:r w:rsidR="006C32AA" w:rsidRPr="006C32AA">
        <w:rPr>
          <w:color w:val="222222"/>
          <w:shd w:val="clear" w:color="auto" w:fill="FFFFFF"/>
        </w:rPr>
        <w:t>Used to secure objects (home, access to your phone ...) or as a peripheral to a computer.</w:t>
      </w:r>
    </w:p>
    <w:p w:rsidR="006C32AA" w:rsidRPr="00344BAD" w:rsidRDefault="006C32AA">
      <w:pPr>
        <w:rPr>
          <w:color w:val="222222"/>
          <w:shd w:val="clear" w:color="auto" w:fill="FFFFFF"/>
        </w:rPr>
      </w:pPr>
      <w:r w:rsidRPr="006C32AA">
        <w:rPr>
          <w:color w:val="222222"/>
          <w:shd w:val="clear" w:color="auto" w:fill="FFFFFF"/>
        </w:rPr>
        <w:t>The reader is controlled by the ESP8266 microprocessor. I used Platform</w:t>
      </w:r>
      <w:r>
        <w:rPr>
          <w:color w:val="222222"/>
          <w:shd w:val="clear" w:color="auto" w:fill="FFFFFF"/>
        </w:rPr>
        <w:t>io</w:t>
      </w:r>
      <w:r w:rsidRPr="006C32AA">
        <w:rPr>
          <w:color w:val="222222"/>
          <w:shd w:val="clear" w:color="auto" w:fill="FFFFFF"/>
        </w:rPr>
        <w:t xml:space="preserve"> to program it and the code itself is written in C ++</w:t>
      </w:r>
      <w:r>
        <w:rPr>
          <w:color w:val="222222"/>
          <w:shd w:val="clear" w:color="auto" w:fill="FFFFFF"/>
        </w:rPr>
        <w:t>. „</w:t>
      </w:r>
      <w:r w:rsidRPr="006C32AA">
        <w:rPr>
          <w:color w:val="222222"/>
          <w:shd w:val="clear" w:color="auto" w:fill="FFFFFF"/>
        </w:rPr>
        <w:t>Next I added an LCD display for image output, along with a relay for simulation of the lock</w:t>
      </w:r>
      <w:r>
        <w:rPr>
          <w:color w:val="222222"/>
          <w:shd w:val="clear" w:color="auto" w:fill="FFFFFF"/>
        </w:rPr>
        <w:t>“</w:t>
      </w:r>
    </w:p>
    <w:p w:rsidR="00344BAD" w:rsidRDefault="00344BAD">
      <w:r w:rsidRPr="00344BAD">
        <w:rPr>
          <w:b/>
          <w:color w:val="222222"/>
          <w:sz w:val="28"/>
          <w:shd w:val="clear" w:color="auto" w:fill="FFFFFF"/>
        </w:rPr>
        <w:t>KEYWORDS</w:t>
      </w:r>
      <w:r w:rsidRPr="00344BAD">
        <w:t xml:space="preserve"> </w:t>
      </w:r>
    </w:p>
    <w:p w:rsidR="00344BAD" w:rsidRPr="00344BAD" w:rsidRDefault="00344BAD">
      <w:r w:rsidRPr="00344BAD">
        <w:rPr>
          <w:color w:val="222222"/>
          <w:shd w:val="clear" w:color="auto" w:fill="FFFFFF"/>
        </w:rPr>
        <w:t>Fingerprint reader</w:t>
      </w:r>
      <w:r>
        <w:rPr>
          <w:color w:val="222222"/>
          <w:shd w:val="clear" w:color="auto" w:fill="FFFFFF"/>
        </w:rPr>
        <w:t>, security, ESP, LCD</w:t>
      </w:r>
      <w:r w:rsidR="009E66F0">
        <w:rPr>
          <w:color w:val="222222"/>
          <w:shd w:val="clear" w:color="auto" w:fill="FFFFFF"/>
        </w:rPr>
        <w:t>,</w:t>
      </w:r>
      <w:r w:rsidR="009E66F0" w:rsidRPr="009E66F0">
        <w:rPr>
          <w:color w:val="222222"/>
          <w:shd w:val="clear" w:color="auto" w:fill="FFFFFF"/>
        </w:rPr>
        <w:t xml:space="preserve"> </w:t>
      </w:r>
      <w:r w:rsidR="009E66F0">
        <w:rPr>
          <w:color w:val="222222"/>
          <w:shd w:val="clear" w:color="auto" w:fill="FFFFFF"/>
        </w:rPr>
        <w:t>Arduino</w:t>
      </w:r>
    </w:p>
    <w:p w:rsidR="00F03DA6" w:rsidRDefault="00F03DA6"/>
    <w:p w:rsidR="005F3335" w:rsidRDefault="005F3335"/>
    <w:p w:rsidR="00F03DA6" w:rsidRDefault="00F03DA6"/>
    <w:p w:rsidR="00294C06" w:rsidRDefault="00294C06"/>
    <w:p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E60926" w:rsidRDefault="00F03DA6">
      <w:pPr>
        <w:pStyle w:val="TOC5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780B">
        <w:rPr>
          <w:b/>
          <w:bCs/>
          <w:szCs w:val="36"/>
        </w:rPr>
        <w:fldChar w:fldCharType="begin"/>
      </w:r>
      <w:r w:rsidRPr="00E9780B">
        <w:rPr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/>
          <w:bCs/>
          <w:szCs w:val="36"/>
        </w:rPr>
        <w:fldChar w:fldCharType="separate"/>
      </w:r>
      <w:hyperlink w:anchor="_Toc534884290" w:history="1">
        <w:r w:rsidR="00E60926" w:rsidRPr="008D034A">
          <w:rPr>
            <w:rStyle w:val="Hyperlink"/>
            <w:noProof/>
          </w:rPr>
          <w:t>Poděkování:</w:t>
        </w:r>
        <w:r w:rsidR="00E60926">
          <w:rPr>
            <w:noProof/>
            <w:webHidden/>
          </w:rPr>
          <w:tab/>
        </w:r>
        <w:r w:rsidR="00E60926">
          <w:rPr>
            <w:noProof/>
            <w:webHidden/>
          </w:rPr>
          <w:fldChar w:fldCharType="begin"/>
        </w:r>
        <w:r w:rsidR="00E60926">
          <w:rPr>
            <w:noProof/>
            <w:webHidden/>
          </w:rPr>
          <w:instrText xml:space="preserve"> PAGEREF _Toc534884290 \h </w:instrText>
        </w:r>
        <w:r w:rsidR="00E60926">
          <w:rPr>
            <w:noProof/>
            <w:webHidden/>
          </w:rPr>
        </w:r>
        <w:r w:rsidR="00E60926">
          <w:rPr>
            <w:noProof/>
            <w:webHidden/>
          </w:rPr>
          <w:fldChar w:fldCharType="separate"/>
        </w:r>
        <w:r w:rsidR="00E60926">
          <w:rPr>
            <w:noProof/>
            <w:webHidden/>
          </w:rPr>
          <w:t>2</w:t>
        </w:r>
        <w:r w:rsidR="00E60926">
          <w:rPr>
            <w:noProof/>
            <w:webHidden/>
          </w:rPr>
          <w:fldChar w:fldCharType="end"/>
        </w:r>
      </w:hyperlink>
    </w:p>
    <w:p w:rsidR="00E60926" w:rsidRDefault="00D54418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1" w:history="1">
        <w:r w:rsidR="00E60926" w:rsidRPr="008D034A">
          <w:rPr>
            <w:rStyle w:val="Hyperlink"/>
          </w:rPr>
          <w:t>Úvod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_Toc534884291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5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2" w:history="1">
        <w:r w:rsidR="00E60926" w:rsidRPr="008D034A">
          <w:rPr>
            <w:rStyle w:val="Hyperlink"/>
          </w:rPr>
          <w:t>1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VyuŽité technologie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_Toc534884292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6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3" w:history="1">
        <w:r w:rsidR="00E60926" w:rsidRPr="008D034A">
          <w:rPr>
            <w:rStyle w:val="Hyperlink"/>
          </w:rPr>
          <w:t>1.1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Visual Studio Code a Platformio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_Toc534884293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6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4" w:history="1">
        <w:r w:rsidR="00E60926" w:rsidRPr="008D034A">
          <w:rPr>
            <w:rStyle w:val="Hyperlink"/>
          </w:rPr>
          <w:t>1.2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Snímač otisků prstů s pamětí DY50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_Toc534884294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6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5" w:history="1">
        <w:r w:rsidR="00E60926" w:rsidRPr="008D034A">
          <w:rPr>
            <w:rStyle w:val="Hyperlink"/>
          </w:rPr>
          <w:t>1.3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Mikroprocesory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_Toc534884295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7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296" w:history="1">
        <w:r w:rsidR="00E60926" w:rsidRPr="008D034A">
          <w:rPr>
            <w:rStyle w:val="Hyperlink"/>
          </w:rPr>
          <w:t>1.3.1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ESP 8266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_Toc534884296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7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297" w:history="1">
        <w:r w:rsidR="00E60926" w:rsidRPr="008D034A">
          <w:rPr>
            <w:rStyle w:val="Hyperlink"/>
          </w:rPr>
          <w:t>1.3.2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Arduino Nano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_Toc534884297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7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298" w:history="1">
        <w:r w:rsidR="00E60926" w:rsidRPr="008D034A">
          <w:rPr>
            <w:rStyle w:val="Hyperlink"/>
          </w:rPr>
          <w:t>1.4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LCD displej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_Toc534884298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8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299" w:history="1">
        <w:r w:rsidR="00E60926" w:rsidRPr="008D034A">
          <w:rPr>
            <w:rStyle w:val="Hyperlink"/>
          </w:rPr>
          <w:t>2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realizace a problematika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_Toc534884299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9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0" w:history="1">
        <w:r w:rsidR="00E60926" w:rsidRPr="008D034A">
          <w:rPr>
            <w:rStyle w:val="Hyperlink"/>
          </w:rPr>
          <w:t>3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Způsoby řešení PROBLÉmŮ a použité postupy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_Toc534884300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10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1" w:history="1">
        <w:r w:rsidR="00E60926" w:rsidRPr="008D034A">
          <w:rPr>
            <w:rStyle w:val="Hyperlink"/>
          </w:rPr>
          <w:t>3.1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LCD displej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_Toc534884301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10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2" w:history="1">
        <w:r w:rsidR="00E60926" w:rsidRPr="008D034A">
          <w:rPr>
            <w:rStyle w:val="Hyperlink"/>
          </w:rPr>
          <w:t>3.2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Snímač otisků prstů s pamětí DY50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_Toc534884302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10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3" w:history="1">
        <w:r w:rsidR="00E60926" w:rsidRPr="008D034A">
          <w:rPr>
            <w:rStyle w:val="Hyperlink"/>
          </w:rPr>
          <w:t>3.3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ESP 8266, knihovny,  seriová komunikace a rychlosti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_Toc534884303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11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884304" w:history="1">
        <w:r w:rsidR="00E60926" w:rsidRPr="008D034A">
          <w:rPr>
            <w:rStyle w:val="Hyperlink"/>
          </w:rPr>
          <w:t>3.4</w:t>
        </w:r>
        <w:r w:rsidR="00E60926"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Napájení Čtečky s ESP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_Toc534884304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12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305" w:history="1">
        <w:r w:rsidR="00E60926" w:rsidRPr="008D034A">
          <w:rPr>
            <w:rStyle w:val="Hyperlink"/>
          </w:rPr>
          <w:t>3.4.1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Zesílení napětí výstupu ESP na 5 V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_Toc534884305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12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884306" w:history="1">
        <w:r w:rsidR="00E60926" w:rsidRPr="008D034A">
          <w:rPr>
            <w:rStyle w:val="Hyperlink"/>
          </w:rPr>
          <w:t>3.4.2</w:t>
        </w:r>
        <w:r w:rsidR="00E60926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60926" w:rsidRPr="008D034A">
          <w:rPr>
            <w:rStyle w:val="Hyperlink"/>
          </w:rPr>
          <w:t>Zeslabení napští na vstupu do ESP na 3.3 V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_Toc534884306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12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7" w:history="1">
        <w:r w:rsidR="00E60926" w:rsidRPr="008D034A">
          <w:rPr>
            <w:rStyle w:val="Hyperlink"/>
          </w:rPr>
          <w:t>4</w:t>
        </w:r>
        <w:r w:rsidR="00E60926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E60926" w:rsidRPr="008D034A">
          <w:rPr>
            <w:rStyle w:val="Hyperlink"/>
          </w:rPr>
          <w:t>Schéma zapojení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_Toc534884307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13</w:t>
        </w:r>
        <w:r w:rsidR="00E60926">
          <w:rPr>
            <w:webHidden/>
          </w:rPr>
          <w:fldChar w:fldCharType="end"/>
        </w:r>
      </w:hyperlink>
    </w:p>
    <w:p w:rsidR="00E60926" w:rsidRDefault="00D54418">
      <w:pPr>
        <w:pStyle w:val="TOC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884308" w:history="1">
        <w:r w:rsidR="00E60926" w:rsidRPr="008D034A">
          <w:rPr>
            <w:rStyle w:val="Hyperlink"/>
          </w:rPr>
          <w:t>Seznam použitýCH INFORMAČNÍCH ZDROJů</w:t>
        </w:r>
        <w:r w:rsidR="00E60926">
          <w:rPr>
            <w:webHidden/>
          </w:rPr>
          <w:tab/>
        </w:r>
        <w:r w:rsidR="00E60926">
          <w:rPr>
            <w:webHidden/>
          </w:rPr>
          <w:fldChar w:fldCharType="begin"/>
        </w:r>
        <w:r w:rsidR="00E60926">
          <w:rPr>
            <w:webHidden/>
          </w:rPr>
          <w:instrText xml:space="preserve"> PAGEREF _Toc534884308 \h </w:instrText>
        </w:r>
        <w:r w:rsidR="00E60926">
          <w:rPr>
            <w:webHidden/>
          </w:rPr>
        </w:r>
        <w:r w:rsidR="00E60926">
          <w:rPr>
            <w:webHidden/>
          </w:rPr>
          <w:fldChar w:fldCharType="separate"/>
        </w:r>
        <w:r w:rsidR="00E60926">
          <w:rPr>
            <w:webHidden/>
          </w:rPr>
          <w:t>15</w:t>
        </w:r>
        <w:r w:rsidR="00E60926">
          <w:rPr>
            <w:webHidden/>
          </w:rPr>
          <w:fldChar w:fldCharType="end"/>
        </w:r>
      </w:hyperlink>
    </w:p>
    <w:p w:rsidR="00F03DA6" w:rsidRDefault="00F03DA6">
      <w:pPr>
        <w:pStyle w:val="TOC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30" w:name="_Toc534884291"/>
      <w:r>
        <w:lastRenderedPageBreak/>
        <w:t>Úvod</w:t>
      </w:r>
      <w:bookmarkEnd w:id="30"/>
    </w:p>
    <w:p w:rsidR="00A47C0F" w:rsidRDefault="00C0292C" w:rsidP="00C0292C">
      <w:pPr>
        <w:rPr>
          <w:color w:val="222222"/>
          <w:shd w:val="clear" w:color="auto" w:fill="FFFFFF"/>
        </w:rPr>
      </w:pPr>
      <w:r w:rsidRPr="004214D5">
        <w:rPr>
          <w:bCs/>
          <w:color w:val="222222"/>
          <w:shd w:val="clear" w:color="auto" w:fill="FFFFFF"/>
        </w:rPr>
        <w:t>Čtečka otisků prstů</w:t>
      </w:r>
      <w:r w:rsidRPr="004214D5">
        <w:rPr>
          <w:color w:val="222222"/>
          <w:shd w:val="clear" w:color="auto" w:fill="FFFFFF"/>
        </w:rPr>
        <w:t xml:space="preserve"> je elektronické zařízení, které používá digitální obraz vzoru otisku prstu </w:t>
      </w:r>
      <w:r>
        <w:rPr>
          <w:color w:val="222222"/>
          <w:shd w:val="clear" w:color="auto" w:fill="FFFFFF"/>
        </w:rPr>
        <w:t>neboli „live scan“. Ten</w:t>
      </w:r>
      <w:r w:rsidRPr="004214D5">
        <w:rPr>
          <w:color w:val="222222"/>
          <w:shd w:val="clear" w:color="auto" w:fill="FFFFFF"/>
        </w:rPr>
        <w:t xml:space="preserve"> je digitálně zpracován k vytvoření biometrické šablony, k</w:t>
      </w:r>
      <w:r>
        <w:rPr>
          <w:color w:val="222222"/>
          <w:shd w:val="clear" w:color="auto" w:fill="FFFFFF"/>
        </w:rPr>
        <w:t xml:space="preserve">terá se používá pro srovnávání. </w:t>
      </w:r>
      <w:r w:rsidRPr="004214D5">
        <w:rPr>
          <w:color w:val="222222"/>
          <w:shd w:val="clear" w:color="auto" w:fill="FFFFFF"/>
        </w:rPr>
        <w:t>Používá se pro zabezpečení objektů (</w:t>
      </w:r>
      <w:r>
        <w:rPr>
          <w:color w:val="222222"/>
          <w:shd w:val="clear" w:color="auto" w:fill="FFFFFF"/>
        </w:rPr>
        <w:t xml:space="preserve">domácnosti, přístupu do telefonu... </w:t>
      </w:r>
      <w:r w:rsidRPr="004214D5">
        <w:rPr>
          <w:color w:val="222222"/>
          <w:shd w:val="clear" w:color="auto" w:fill="FFFFFF"/>
        </w:rPr>
        <w:t>)</w:t>
      </w:r>
      <w:r>
        <w:rPr>
          <w:color w:val="222222"/>
          <w:shd w:val="clear" w:color="auto" w:fill="FFFFFF"/>
        </w:rPr>
        <w:t xml:space="preserve"> nebo jako periferie k počítači.</w:t>
      </w:r>
    </w:p>
    <w:p w:rsidR="00C0292C" w:rsidRDefault="00C0292C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Cílem závěrečné práce bylo vytvořit čtečku oti</w:t>
      </w:r>
      <w:r w:rsidR="00763971">
        <w:rPr>
          <w:color w:val="222222"/>
          <w:shd w:val="clear" w:color="auto" w:fill="FFFFFF"/>
        </w:rPr>
        <w:t>sků prstů, která by byla schopna odesílat snímaný otisk přes Wi</w:t>
      </w:r>
      <w:r w:rsidR="004876DA">
        <w:rPr>
          <w:color w:val="222222"/>
          <w:shd w:val="clear" w:color="auto" w:fill="FFFFFF"/>
        </w:rPr>
        <w:t>-</w:t>
      </w:r>
      <w:r w:rsidR="00763971">
        <w:rPr>
          <w:color w:val="222222"/>
          <w:shd w:val="clear" w:color="auto" w:fill="FFFFFF"/>
        </w:rPr>
        <w:t>fi, který by byl následně analyzován, porovnán a zaznamenán do databáze otisků</w:t>
      </w:r>
      <w:r w:rsidR="00475DE9">
        <w:rPr>
          <w:color w:val="222222"/>
          <w:shd w:val="clear" w:color="auto" w:fill="FFFFFF"/>
        </w:rPr>
        <w:t>,</w:t>
      </w:r>
      <w:r w:rsidR="00763971">
        <w:rPr>
          <w:color w:val="222222"/>
          <w:shd w:val="clear" w:color="auto" w:fill="FFFFFF"/>
        </w:rPr>
        <w:t xml:space="preserve"> spolu s doplňujícími údaji.</w:t>
      </w:r>
    </w:p>
    <w:p w:rsidR="00763971" w:rsidRDefault="00763971" w:rsidP="00C0292C">
      <w:pPr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V dokumentaci se Vám pokusím přiblížit detaily tvoření projektu, jako jsou využité technologie a seznámit Vás se vzniklými problémy a jejich řešením.</w:t>
      </w:r>
      <w:r w:rsidR="00A47C0F">
        <w:rPr>
          <w:color w:val="222222"/>
          <w:shd w:val="clear" w:color="auto" w:fill="FFFFFF"/>
        </w:rPr>
        <w:t xml:space="preserve"> A</w:t>
      </w:r>
      <w:r>
        <w:rPr>
          <w:color w:val="222222"/>
          <w:shd w:val="clear" w:color="auto" w:fill="FFFFFF"/>
        </w:rPr>
        <w:t xml:space="preserve"> </w:t>
      </w:r>
      <w:r w:rsidR="00A47C0F">
        <w:rPr>
          <w:color w:val="222222"/>
          <w:shd w:val="clear" w:color="auto" w:fill="FFFFFF"/>
        </w:rPr>
        <w:t>jelikož jsou knihovny i samotné zařízení vytvořeny pro spolupráci s Arduinem, tak jsem se bohužel bez problému neobešel.</w:t>
      </w:r>
    </w:p>
    <w:p w:rsidR="00230592" w:rsidRPr="001F423D" w:rsidRDefault="00230592" w:rsidP="00C0292C">
      <w:pPr>
        <w:rPr>
          <w:rStyle w:val="IntenseEmphasis"/>
        </w:rPr>
      </w:pPr>
    </w:p>
    <w:p w:rsidR="00D04AE6" w:rsidRPr="000F5ED1" w:rsidRDefault="000C5CF5" w:rsidP="000F5ED1">
      <w:pPr>
        <w:pStyle w:val="Heading1"/>
      </w:pPr>
      <w:bookmarkStart w:id="31" w:name="_Toc534884292"/>
      <w:r>
        <w:lastRenderedPageBreak/>
        <w:t>VyuŽité technologie</w:t>
      </w:r>
      <w:bookmarkEnd w:id="31"/>
    </w:p>
    <w:p w:rsidR="00E04A07" w:rsidRDefault="000C5CF5" w:rsidP="00DE5D51">
      <w:pPr>
        <w:pStyle w:val="Heading2"/>
      </w:pPr>
      <w:bookmarkStart w:id="32" w:name="_Toc534884293"/>
      <w:r>
        <w:t>Visual Studio Code a Platformio</w:t>
      </w:r>
      <w:bookmarkEnd w:id="32"/>
    </w:p>
    <w:p w:rsidR="00DE5D51" w:rsidRDefault="00DE5D51" w:rsidP="00DE5D51">
      <w:r>
        <w:t>Visual Studio Code je editor zdrojového kódu, do kterého lze přidávat různá rozšíření. Použil jsem rozšíření Platformio, které je určeno k programováni mikroprocesorů. Programovacím jazykem je C/C++. Rozhodl jsem se použít právě P</w:t>
      </w:r>
      <w:r w:rsidR="004876DA">
        <w:t>latformio z důvodu ulehčení práce s různými mikroprocesory.</w:t>
      </w:r>
    </w:p>
    <w:p w:rsidR="00532F8A" w:rsidRDefault="00532F8A" w:rsidP="00532F8A">
      <w:pPr>
        <w:pStyle w:val="Heading2"/>
      </w:pPr>
      <w:bookmarkStart w:id="33" w:name="_Toc534884294"/>
      <w:r>
        <w:t>Snímač otisků prstů s pamětí DY50</w:t>
      </w:r>
      <w:bookmarkEnd w:id="33"/>
    </w:p>
    <w:p w:rsidR="00532F8A" w:rsidRDefault="005C5465" w:rsidP="007C71F4">
      <w:r>
        <w:t>Hlavní hardwarov</w:t>
      </w:r>
      <w:r w:rsidR="00302A36">
        <w:t>ý</w:t>
      </w:r>
      <w:r>
        <w:t xml:space="preserve"> komponent p</w:t>
      </w:r>
      <w:r w:rsidR="00DF2B8E">
        <w:t xml:space="preserve">rojektu je snímáč otisků prstů, který obsahuje flash pamět, do které lze uložit až 127 otisků. </w:t>
      </w:r>
      <w:r w:rsidR="007C71F4">
        <w:t xml:space="preserve">Je vytvořen pro spolupráci především s Arduinem, založeným na miktrokontroleru Atmega. </w:t>
      </w:r>
      <w:r w:rsidR="00302A36">
        <w:t>Čtečka má 6 výstupů, z nichž potřebujeme jen 4.</w:t>
      </w:r>
    </w:p>
    <w:p w:rsidR="00302A36" w:rsidRDefault="00302A36" w:rsidP="00532F8A">
      <w:pPr>
        <w:ind w:left="57"/>
        <w:rPr>
          <w:b/>
        </w:rPr>
      </w:pPr>
      <w:r w:rsidRPr="00302A36">
        <w:rPr>
          <w:b/>
        </w:rPr>
        <w:t>Parametry DY50:</w:t>
      </w:r>
    </w:p>
    <w:p w:rsidR="00302A36" w:rsidRPr="00A76E00" w:rsidRDefault="00A76E00" w:rsidP="00A76E00">
      <w:pPr>
        <w:numPr>
          <w:ilvl w:val="0"/>
          <w:numId w:val="43"/>
        </w:numPr>
        <w:rPr>
          <w:b/>
          <w:i/>
        </w:rPr>
      </w:pPr>
      <w:r w:rsidRPr="00A76E00">
        <w:rPr>
          <w:i/>
        </w:rPr>
        <w:t>Režim shody: 1:1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Porovnání vzorku: &lt;1s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Napájení: 3,6 až 6,0 V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Pracovní proud: 120mA až 140mA</w:t>
      </w:r>
    </w:p>
    <w:p w:rsidR="00A76E00" w:rsidRPr="00A76E00" w:rsidRDefault="00A76E00" w:rsidP="00A76E00">
      <w:pPr>
        <w:numPr>
          <w:ilvl w:val="0"/>
          <w:numId w:val="43"/>
        </w:numPr>
        <w:rPr>
          <w:i/>
        </w:rPr>
      </w:pPr>
      <w:r w:rsidRPr="00A76E00">
        <w:rPr>
          <w:i/>
        </w:rPr>
        <w:t>Plocha okna: 14 x 18 mm</w:t>
      </w:r>
    </w:p>
    <w:p w:rsidR="00463041" w:rsidRDefault="00413DA6" w:rsidP="00463041">
      <w:pPr>
        <w:keepNext/>
        <w:ind w:left="57"/>
      </w:pPr>
      <w:r>
        <w:rPr>
          <w:noProof/>
        </w:rPr>
        <w:drawing>
          <wp:inline distT="0" distB="0" distL="0" distR="0">
            <wp:extent cx="4095750" cy="1681232"/>
            <wp:effectExtent l="0" t="0" r="0" b="0"/>
            <wp:docPr id="18" name="Picture 18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82" cy="168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A36" w:rsidRPr="00532F8A" w:rsidRDefault="00B72CC1" w:rsidP="00463041">
      <w:pPr>
        <w:pStyle w:val="Caption"/>
        <w:jc w:val="left"/>
      </w:pPr>
      <w:r>
        <w:t xml:space="preserve">Obr. 1 </w:t>
      </w:r>
      <w:r w:rsidR="00463041">
        <w:rPr>
          <w:noProof/>
        </w:rPr>
        <w:t>DY50 Senzor</w:t>
      </w:r>
    </w:p>
    <w:p w:rsidR="000C5CF5" w:rsidRDefault="000C5CF5" w:rsidP="004876DA">
      <w:pPr>
        <w:pStyle w:val="Heading2"/>
      </w:pPr>
      <w:bookmarkStart w:id="34" w:name="_Toc534884295"/>
      <w:r>
        <w:lastRenderedPageBreak/>
        <w:t>Mikroprocesory</w:t>
      </w:r>
      <w:bookmarkEnd w:id="34"/>
    </w:p>
    <w:p w:rsidR="004876DA" w:rsidRPr="004876DA" w:rsidRDefault="004876DA" w:rsidP="004876DA">
      <w:pPr>
        <w:pStyle w:val="Heading3"/>
      </w:pPr>
      <w:bookmarkStart w:id="35" w:name="_Toc534884296"/>
      <w:r>
        <w:t>ESP 8266</w:t>
      </w:r>
      <w:bookmarkEnd w:id="35"/>
    </w:p>
    <w:p w:rsidR="004876DA" w:rsidRDefault="004876DA" w:rsidP="004876DA">
      <w:pPr>
        <w:ind w:left="709"/>
      </w:pPr>
      <w:r>
        <w:t xml:space="preserve">Hardwarovým základem je </w:t>
      </w:r>
      <w:r w:rsidR="00532F8A">
        <w:t xml:space="preserve">32bit </w:t>
      </w:r>
      <w:r>
        <w:t xml:space="preserve">mikroprocesor ESP 8266, který jsem zvolil </w:t>
      </w:r>
      <w:r w:rsidR="00D05751">
        <w:t xml:space="preserve">kvůli </w:t>
      </w:r>
      <w:r>
        <w:t>vestavěnému Wi-fi modulu.</w:t>
      </w:r>
      <w:r w:rsidR="00532F8A">
        <w:t xml:space="preserve"> </w:t>
      </w:r>
      <w:r>
        <w:t>Avšak nevýhodou je, že pracuje pod napě</w:t>
      </w:r>
      <w:r w:rsidR="00D05751">
        <w:t xml:space="preserve">tím pouze </w:t>
      </w:r>
      <w:r>
        <w:t xml:space="preserve">3.3V.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4093845" cy="2147570"/>
            <wp:effectExtent l="0" t="0" r="0" b="0"/>
            <wp:docPr id="19" name="Picture 19" descr="https://cdn.instructables.com/F1X/7ANW/JH8JBTJR/F1X7ANWJH8JBTJR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instructables.com/F1X/7ANW/JH8JBTJR/F1X7ANWJH8JBTJR.LARG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041" w:rsidRPr="00463041" w:rsidRDefault="00B72CC1" w:rsidP="00463041">
      <w:pPr>
        <w:pStyle w:val="Caption"/>
        <w:jc w:val="both"/>
      </w:pPr>
      <w:r>
        <w:t xml:space="preserve">Obr. 2 </w:t>
      </w:r>
      <w:r w:rsidR="00463041">
        <w:t xml:space="preserve">Datasheet ESP 8266 </w:t>
      </w:r>
    </w:p>
    <w:p w:rsidR="004876DA" w:rsidRDefault="004876DA" w:rsidP="004876DA">
      <w:pPr>
        <w:pStyle w:val="Heading3"/>
      </w:pPr>
      <w:bookmarkStart w:id="36" w:name="_Toc534884297"/>
      <w:r>
        <w:t>Arduino Nano</w:t>
      </w:r>
      <w:bookmarkEnd w:id="36"/>
    </w:p>
    <w:p w:rsidR="00A76E00" w:rsidRPr="00532F8A" w:rsidRDefault="00532F8A" w:rsidP="00463041">
      <w:pPr>
        <w:ind w:left="709"/>
      </w:pPr>
      <w:r>
        <w:t>Po</w:t>
      </w:r>
      <w:r w:rsidR="00463041">
        <w:t xml:space="preserve">zději jsem pracoval </w:t>
      </w:r>
      <w:r>
        <w:t>také s 32b</w:t>
      </w:r>
      <w:r w:rsidR="00463041">
        <w:t xml:space="preserve">it mikroprocesorem Arduino, z </w:t>
      </w:r>
      <w:r>
        <w:t xml:space="preserve">důvodu sdíleného 5-ti voltového </w:t>
      </w:r>
      <w:r w:rsidR="00463041">
        <w:t>napětí mikroprocesoru a čtečky o</w:t>
      </w:r>
      <w:r>
        <w:t>tisků prstů.</w:t>
      </w:r>
      <w:r w:rsidR="002412EE">
        <w:t xml:space="preserve"> </w:t>
      </w:r>
    </w:p>
    <w:p w:rsidR="00463041" w:rsidRDefault="00413DA6" w:rsidP="00463041">
      <w:pPr>
        <w:keepNext/>
        <w:ind w:left="709"/>
      </w:pPr>
      <w:r>
        <w:rPr>
          <w:noProof/>
        </w:rPr>
        <w:drawing>
          <wp:inline distT="0" distB="0" distL="0" distR="0">
            <wp:extent cx="3891280" cy="2466975"/>
            <wp:effectExtent l="0" t="0" r="0" b="0"/>
            <wp:docPr id="20" name="Picture 20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DF3" w:rsidRPr="00507698" w:rsidRDefault="00463041" w:rsidP="00463041">
      <w:pPr>
        <w:pStyle w:val="Caption"/>
        <w:jc w:val="both"/>
      </w:pPr>
      <w:r>
        <w:t xml:space="preserve">Obr. </w:t>
      </w:r>
      <w:r w:rsidR="00D54418">
        <w:fldChar w:fldCharType="begin"/>
      </w:r>
      <w:r w:rsidR="00D54418">
        <w:instrText xml:space="preserve"> SEQ Obrázek \* ARABIC </w:instrText>
      </w:r>
      <w:r w:rsidR="00D54418">
        <w:fldChar w:fldCharType="separate"/>
      </w:r>
      <w:r w:rsidR="002B063A">
        <w:rPr>
          <w:noProof/>
        </w:rPr>
        <w:t>1</w:t>
      </w:r>
      <w:r w:rsidR="00D54418">
        <w:rPr>
          <w:noProof/>
        </w:rPr>
        <w:fldChar w:fldCharType="end"/>
      </w:r>
      <w:r>
        <w:t xml:space="preserve"> Datasheet Arduino Nano</w:t>
      </w:r>
    </w:p>
    <w:p w:rsidR="000C5CF5" w:rsidRDefault="00751B67" w:rsidP="00751B67">
      <w:pPr>
        <w:pStyle w:val="Heading2"/>
      </w:pPr>
      <w:bookmarkStart w:id="37" w:name="_Toc534884298"/>
      <w:r>
        <w:lastRenderedPageBreak/>
        <w:t>LCD displ</w:t>
      </w:r>
      <w:r w:rsidR="002B78CB">
        <w:t>ej</w:t>
      </w:r>
      <w:bookmarkEnd w:id="37"/>
    </w:p>
    <w:p w:rsidR="00463041" w:rsidRDefault="002B78CB" w:rsidP="00463041">
      <w:r>
        <w:t>Pro interaktivní komunikaci s uživatelem jsem použil 16x2 modrý LCD displej s řízením přes I2C sběrnici, pro ušetření datových pinů. Kontrast je nastavitelný trimrem.</w:t>
      </w:r>
    </w:p>
    <w:p w:rsidR="002B78CB" w:rsidRDefault="00413DA6" w:rsidP="002B78CB">
      <w:pPr>
        <w:keepNext/>
      </w:pPr>
      <w:r>
        <w:rPr>
          <w:noProof/>
        </w:rPr>
        <w:drawing>
          <wp:inline distT="0" distB="0" distL="0" distR="0">
            <wp:extent cx="3714750" cy="3095718"/>
            <wp:effectExtent l="0" t="0" r="0" b="9525"/>
            <wp:docPr id="21" name="Picture 21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321" cy="309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8CB" w:rsidRPr="00463041" w:rsidRDefault="002B78CB" w:rsidP="002B78CB">
      <w:pPr>
        <w:pStyle w:val="Caption"/>
        <w:jc w:val="both"/>
      </w:pPr>
      <w:r>
        <w:t xml:space="preserve">Obr. </w:t>
      </w:r>
      <w:r w:rsidR="00D54418">
        <w:fldChar w:fldCharType="begin"/>
      </w:r>
      <w:r w:rsidR="00D54418">
        <w:instrText xml:space="preserve"> SEQ Obrázek \* ARABIC </w:instrText>
      </w:r>
      <w:r w:rsidR="00D54418">
        <w:fldChar w:fldCharType="separate"/>
      </w:r>
      <w:r w:rsidR="002B063A">
        <w:rPr>
          <w:noProof/>
        </w:rPr>
        <w:t>2</w:t>
      </w:r>
      <w:r w:rsidR="00D54418">
        <w:rPr>
          <w:noProof/>
        </w:rPr>
        <w:fldChar w:fldCharType="end"/>
      </w:r>
      <w:r>
        <w:t xml:space="preserve"> LCD displej</w:t>
      </w:r>
    </w:p>
    <w:p w:rsidR="00D04AE6" w:rsidRDefault="00641FF9" w:rsidP="000F5ED1">
      <w:pPr>
        <w:pStyle w:val="Heading1"/>
      </w:pPr>
      <w:bookmarkStart w:id="38" w:name="_Toc534884299"/>
      <w:r>
        <w:lastRenderedPageBreak/>
        <w:t xml:space="preserve">realizace a </w:t>
      </w:r>
      <w:r w:rsidR="000C5CF5">
        <w:t>problematika</w:t>
      </w:r>
      <w:bookmarkEnd w:id="38"/>
    </w:p>
    <w:p w:rsidR="00A47C0F" w:rsidRDefault="00A47C0F" w:rsidP="00A47C0F">
      <w:r>
        <w:t>Než mi přišly potřebné objednané součástky, tak jsem se zabýval studováním materiálů, tzv. „datasheetu“ o samotné čtečce, jejím zapojením a funkčností. Také jsem se zabýval připojením displeje a připojením ESP k Wi-fi pomocí Homie.</w:t>
      </w:r>
    </w:p>
    <w:p w:rsidR="00A47C0F" w:rsidRDefault="00A47C0F" w:rsidP="00A47C0F">
      <w:r>
        <w:t xml:space="preserve">Po obdržení čtečky se vyskytli největší potíže. Ani ne tak se samotnou čtečkou, ale s mikroprocesorem ESP, který s ní dlouhou dobu nekomunikoval. Prvním z problému byla knihovna SoftwareSerial, která s mikroprocesorem nepracuje správně. Poté se vyskytl problém rovněž s knihovnou Adafruit fingerprint. Obě mají naštestí alternativu pro ESP. Dalším problémem při navázaní komunikace mezi zařízeními byla seriová rychlost obou zařízení. </w:t>
      </w:r>
      <w:r w:rsidR="000E53F6">
        <w:t>Což mělo za přičinu vý</w:t>
      </w:r>
      <w:r w:rsidR="000C5729">
        <w:t>pis nesmyslných znaků v debugovacím terminálu.</w:t>
      </w:r>
    </w:p>
    <w:p w:rsidR="00A47C0F" w:rsidRDefault="00A47C0F" w:rsidP="00A47C0F">
      <w:r>
        <w:t>Napájení senzoru byl jeden z největších problémů</w:t>
      </w:r>
      <w:r w:rsidR="000C5729">
        <w:t>. Podařil se vyřešit za pomoci zesílení výstupního napětí mikroprocesoru a redukci výstupního napětí čtečky.</w:t>
      </w:r>
    </w:p>
    <w:p w:rsidR="00641FF9" w:rsidRPr="0047634B" w:rsidRDefault="000C5729" w:rsidP="0047634B">
      <w:r>
        <w:t xml:space="preserve">I přes vyřešení těchto problému napsaných výše, </w:t>
      </w:r>
      <w:r w:rsidR="000E53F6">
        <w:t xml:space="preserve">se mi nepodařilo dosáhnout </w:t>
      </w:r>
      <w:r>
        <w:t xml:space="preserve">100% funkčnosti čtečky s mikroprocesorem ESP 8266. Bohužel čtečka někdy otisk snímá a někdy ne. Pokoušel jsem se pomocí USB TTL serial kabelu </w:t>
      </w:r>
      <w:r w:rsidR="000E53F6">
        <w:t>debugovat připojení. Zjištěním bylo, že se</w:t>
      </w:r>
      <w:r w:rsidR="00000C2A">
        <w:t xml:space="preserve"> data</w:t>
      </w:r>
      <w:r w:rsidR="000E53F6">
        <w:t xml:space="preserve"> neposílají celá.</w:t>
      </w:r>
    </w:p>
    <w:p w:rsidR="00D04AE6" w:rsidRPr="00802D4F" w:rsidRDefault="00D04AE6" w:rsidP="000F5ED1">
      <w:pPr>
        <w:pStyle w:val="Heading1"/>
      </w:pPr>
      <w:bookmarkStart w:id="39" w:name="_Toc534884300"/>
      <w:r w:rsidRPr="00802D4F">
        <w:lastRenderedPageBreak/>
        <w:t xml:space="preserve">Způsoby řešení </w:t>
      </w:r>
      <w:r w:rsidR="0047634B">
        <w:t xml:space="preserve">PROBLÉmŮ </w:t>
      </w:r>
      <w:r w:rsidRPr="00802D4F">
        <w:t>a použité postupy</w:t>
      </w:r>
      <w:bookmarkEnd w:id="39"/>
    </w:p>
    <w:p w:rsidR="00345BF1" w:rsidRDefault="00345BF1" w:rsidP="00345BF1">
      <w:pPr>
        <w:pStyle w:val="Heading2"/>
      </w:pPr>
      <w:bookmarkStart w:id="40" w:name="_Toc534884301"/>
      <w:r>
        <w:t>LCD displej</w:t>
      </w:r>
      <w:bookmarkEnd w:id="40"/>
      <w:r>
        <w:t xml:space="preserve"> </w:t>
      </w:r>
    </w:p>
    <w:p w:rsidR="00345BF1" w:rsidRDefault="00345BF1" w:rsidP="0095173D">
      <w:pPr>
        <w:pStyle w:val="ListBullet"/>
        <w:numPr>
          <w:ilvl w:val="0"/>
          <w:numId w:val="0"/>
        </w:numPr>
      </w:pPr>
      <w:r>
        <w:t>Ke sprovoznění dislpeje s mikroprocesorem je zapotřebí knihovna LiquidCrystal_I2C</w:t>
      </w:r>
      <w:r w:rsidR="0095173D">
        <w:t>, nastaveni adresy a inicializaci displeje.</w:t>
      </w:r>
      <w:r w:rsidR="00487270" w:rsidRPr="00487270">
        <w:t xml:space="preserve"> </w:t>
      </w:r>
      <w:r w:rsidR="00487270">
        <w:t xml:space="preserve">Viz ukázka kódů. Dále připojení přes I2C sběrnici pomocí 4 pinů –VCC, GND a dvou datových pinů. </w:t>
      </w:r>
    </w:p>
    <w:p w:rsidR="005D2C23" w:rsidRDefault="005D2C23" w:rsidP="0095173D">
      <w:pPr>
        <w:pStyle w:val="ListBullet"/>
        <w:numPr>
          <w:ilvl w:val="0"/>
          <w:numId w:val="0"/>
        </w:numPr>
      </w:pPr>
    </w:p>
    <w:p w:rsidR="0095173D" w:rsidRPr="005D2C23" w:rsidRDefault="00015A25" w:rsidP="005D2C23">
      <w:pPr>
        <w:spacing w:line="240" w:lineRule="auto"/>
      </w:pPr>
      <w:r>
        <w:t xml:space="preserve">#include    </w:t>
      </w:r>
      <w:r w:rsidR="0095173D" w:rsidRPr="005D2C23">
        <w:t>&lt;LiquidCrystal_I2C.h&gt;</w:t>
      </w:r>
      <w:r>
        <w:tab/>
      </w:r>
      <w:r w:rsidR="005D2C23">
        <w:tab/>
      </w:r>
      <w:r w:rsidR="0095173D" w:rsidRPr="005D2C23">
        <w:rPr>
          <w:color w:val="808080" w:themeColor="background1" w:themeShade="80"/>
        </w:rPr>
        <w:t>//Přidání knihovny</w:t>
      </w:r>
    </w:p>
    <w:p w:rsidR="0095173D" w:rsidRPr="005D2C23" w:rsidRDefault="0095173D" w:rsidP="005D2C23">
      <w:pPr>
        <w:spacing w:line="240" w:lineRule="auto"/>
        <w:rPr>
          <w:color w:val="808080" w:themeColor="background1" w:themeShade="80"/>
        </w:rPr>
      </w:pPr>
      <w:r w:rsidRPr="005D2C23">
        <w:rPr>
          <w:color w:val="808080" w:themeColor="background1" w:themeShade="80"/>
        </w:rPr>
        <w:t>//Natavení adresy LCD, definování displeje na 16 znaků a 2 řádky</w:t>
      </w:r>
    </w:p>
    <w:p w:rsidR="0095173D" w:rsidRPr="005D2C23" w:rsidRDefault="0095173D" w:rsidP="005D2C23">
      <w:pPr>
        <w:spacing w:line="240" w:lineRule="auto"/>
      </w:pPr>
      <w:r w:rsidRPr="005D2C23">
        <w:rPr>
          <w:color w:val="ED7D31" w:themeColor="accent2"/>
        </w:rPr>
        <w:t>Liqui</w:t>
      </w:r>
      <w:r w:rsidR="005D2C23" w:rsidRPr="005D2C23">
        <w:rPr>
          <w:color w:val="ED7D31" w:themeColor="accent2"/>
        </w:rPr>
        <w:t>dCrystal_I2C</w:t>
      </w:r>
      <w:r w:rsidR="005D2C23">
        <w:t xml:space="preserve">  </w:t>
      </w:r>
      <w:r w:rsidR="00015A25">
        <w:t xml:space="preserve"> lcd(0x27,16,2);</w:t>
      </w:r>
    </w:p>
    <w:p w:rsidR="0095173D" w:rsidRPr="005D2C23" w:rsidRDefault="005D2C23" w:rsidP="005D2C23">
      <w:pPr>
        <w:spacing w:line="240" w:lineRule="auto"/>
        <w:rPr>
          <w:color w:val="FFD966" w:themeColor="accent4" w:themeTint="99"/>
        </w:rPr>
      </w:pPr>
      <w:r w:rsidRPr="005D2C23">
        <w:t>void setup(){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>lcd.init</w:t>
      </w:r>
      <w:r w:rsidR="0095173D" w:rsidRPr="005D2C23">
        <w:t>();</w:t>
      </w:r>
      <w:r>
        <w:tab/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//inicializace displeje</w:t>
      </w:r>
      <w:r w:rsidR="0095173D" w:rsidRPr="005D2C23">
        <w:t xml:space="preserve">                    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rPr>
          <w:color w:val="ED7D31" w:themeColor="accent2"/>
        </w:rPr>
        <w:t xml:space="preserve"> lcd.backlight</w:t>
      </w:r>
      <w:r w:rsidR="0095173D" w:rsidRPr="005D2C23">
        <w:t>()</w:t>
      </w:r>
      <w:r w:rsidR="00015A25">
        <w:t>;</w:t>
      </w:r>
      <w:r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//zapnutí/nastave</w:t>
      </w:r>
      <w:r w:rsidRPr="005D2C23">
        <w:rPr>
          <w:color w:val="808080" w:themeColor="background1" w:themeShade="80"/>
        </w:rPr>
        <w:t>ní podsvícení</w:t>
      </w:r>
      <w:r w:rsidRPr="005D2C23">
        <w:t xml:space="preserve">            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>
        <w:t xml:space="preserve">("Prvni radek, 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>//výpis hlášky</w:t>
      </w:r>
      <w:r w:rsidR="0095173D" w:rsidRPr="005D2C23">
        <w:t xml:space="preserve">     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lcd.setCursor</w:t>
      </w:r>
      <w:r w:rsidR="0095173D" w:rsidRPr="005D2C23">
        <w:t>(0, 1);</w:t>
      </w:r>
      <w:r w:rsidR="00015A25">
        <w:tab/>
      </w:r>
      <w:r>
        <w:tab/>
      </w:r>
      <w:r>
        <w:tab/>
      </w:r>
      <w:r w:rsidR="0095173D" w:rsidRPr="005D2C23">
        <w:rPr>
          <w:color w:val="808080" w:themeColor="background1" w:themeShade="80"/>
        </w:rPr>
        <w:t>//nastaveni pozice</w:t>
      </w:r>
      <w:r w:rsidR="0095173D" w:rsidRPr="005D2C23">
        <w:t xml:space="preserve"> </w:t>
      </w:r>
    </w:p>
    <w:p w:rsidR="0095173D" w:rsidRPr="005D2C23" w:rsidRDefault="005D2C23" w:rsidP="005D2C23">
      <w:pPr>
        <w:spacing w:line="240" w:lineRule="auto"/>
      </w:pPr>
      <w:r>
        <w:tab/>
      </w:r>
      <w:r w:rsidR="0095173D" w:rsidRPr="005D2C23">
        <w:t xml:space="preserve"> </w:t>
      </w:r>
      <w:r w:rsidR="0095173D" w:rsidRPr="005D2C23">
        <w:rPr>
          <w:color w:val="ED7D31" w:themeColor="accent2"/>
        </w:rPr>
        <w:t>lcd.print</w:t>
      </w:r>
      <w:r w:rsidR="0095173D" w:rsidRPr="005D2C23">
        <w:t>("</w:t>
      </w:r>
      <w:r>
        <w:t>druhy radek</w:t>
      </w:r>
      <w:r w:rsidR="0095173D" w:rsidRPr="005D2C23">
        <w:t>");</w:t>
      </w:r>
      <w:r w:rsidR="00015A25">
        <w:tab/>
      </w:r>
      <w:r>
        <w:tab/>
      </w:r>
      <w:r w:rsidR="0095173D" w:rsidRPr="005D2C23">
        <w:rPr>
          <w:color w:val="808080" w:themeColor="background1" w:themeShade="80"/>
        </w:rPr>
        <w:t xml:space="preserve">//následný výpis na </w:t>
      </w:r>
      <w:r w:rsidR="00487270">
        <w:rPr>
          <w:color w:val="808080" w:themeColor="background1" w:themeShade="80"/>
        </w:rPr>
        <w:t>nastavené</w:t>
      </w:r>
      <w:r w:rsidR="0095173D" w:rsidRPr="005D2C23">
        <w:rPr>
          <w:color w:val="808080" w:themeColor="background1" w:themeShade="80"/>
        </w:rPr>
        <w:t xml:space="preserve"> pozici</w:t>
      </w:r>
      <w:r w:rsidR="0095173D" w:rsidRPr="005D2C23">
        <w:t xml:space="preserve">       </w:t>
      </w:r>
    </w:p>
    <w:p w:rsidR="0095173D" w:rsidRDefault="0095173D" w:rsidP="005D2C23">
      <w:pPr>
        <w:spacing w:line="240" w:lineRule="auto"/>
      </w:pPr>
      <w:r w:rsidRPr="005D2C23">
        <w:t>}</w:t>
      </w:r>
    </w:p>
    <w:p w:rsidR="00B41AC6" w:rsidRPr="005D2C23" w:rsidRDefault="00B41AC6" w:rsidP="005D2C23">
      <w:pPr>
        <w:spacing w:line="240" w:lineRule="auto"/>
      </w:pPr>
    </w:p>
    <w:p w:rsidR="00345BF1" w:rsidRDefault="00487270" w:rsidP="00345BF1">
      <w:pPr>
        <w:pStyle w:val="Heading2"/>
      </w:pPr>
      <w:bookmarkStart w:id="41" w:name="_Toc534884302"/>
      <w:r>
        <w:t>Snímač otisků prstů s pamětí DY50</w:t>
      </w:r>
      <w:bookmarkEnd w:id="41"/>
    </w:p>
    <w:p w:rsidR="00015A25" w:rsidRDefault="007C71F4" w:rsidP="007C71F4">
      <w:r>
        <w:t>Ke správné funkčnosti potřebujeme 5 V napájení, připojení čtečky na pin GND</w:t>
      </w:r>
      <w:r w:rsidR="00D716BA">
        <w:t xml:space="preserve"> a další dva piny s možností seriové komunikace. Pro připojení k ESP požívám piny D5 a D6 a pro připoejní k Arduinou piny 2 a 3. </w:t>
      </w:r>
      <w:r w:rsidR="00B41AC6">
        <w:t xml:space="preserve">Je vyžadováno připojení </w:t>
      </w:r>
      <w:r w:rsidR="00D716BA">
        <w:t xml:space="preserve">dvou knihoven a to Adafruit fingerpritf a SoftwareSerial nebo nějakou alternativu těchto knihoven. Kód čtečky je rozdělen na dvě části. První je tzv. Enrollment nebo-li přidání nových otisků do paměti a druhá část je porovnání již uloženého otisku s otiskem právě prováděným. </w:t>
      </w:r>
      <w:r w:rsidR="00B41AC6">
        <w:t>Čtečka pracuje se seriovou ryhlosti od 57600 do 115200.</w:t>
      </w:r>
    </w:p>
    <w:p w:rsidR="007C71F4" w:rsidRDefault="007C71F4" w:rsidP="007C71F4"/>
    <w:p w:rsidR="00015A25" w:rsidRPr="007C71F4" w:rsidRDefault="00015A25" w:rsidP="007C71F4"/>
    <w:p w:rsidR="000E1035" w:rsidRDefault="00475DE9" w:rsidP="00345BF1">
      <w:pPr>
        <w:pStyle w:val="Heading2"/>
      </w:pPr>
      <w:bookmarkStart w:id="42" w:name="_Toc534884303"/>
      <w:r>
        <w:lastRenderedPageBreak/>
        <w:t xml:space="preserve">ESP </w:t>
      </w:r>
      <w:r w:rsidR="00073997">
        <w:t>8266, knihovny,  seriová komunikace a rychlosti</w:t>
      </w:r>
      <w:bookmarkEnd w:id="42"/>
    </w:p>
    <w:p w:rsidR="006920A5" w:rsidRDefault="00F04A82" w:rsidP="00073997">
      <w:r>
        <w:t>Knihovny doporučené firmou Adafruit k použití s mikroprocesorem Arduino se ukázaly</w:t>
      </w:r>
      <w:r w:rsidR="008B112D">
        <w:t xml:space="preserve"> jako nevhodné za předpokladu použití ESP 8266. Při použití těchto knihoven  čtečka s ESP nekomunikovala. Místo knihovny Adafruit fingerprint jsem použil alternativní verzi pro ESP. Avšak s knihovnou SoftwareSerial se objevily větší potíže. Než se mi podařilo najít vhodnou alternativu téeo knihovny, tak jsem vystřídal mnohé možnosti. Mezi které patřily například knihovny: </w:t>
      </w:r>
      <w:r w:rsidR="00CE7E64">
        <w:t xml:space="preserve">EspSoftwareSerial, </w:t>
      </w:r>
      <w:r w:rsidR="008B112D">
        <w:t xml:space="preserve">SomeSerial, ESPeasySerial a SoftwareSerial32. Bohužel žádná z uvedených nefungovala. Rozhodl jsem se tedy obejít knihovnu SoftwareSerial knihovnou HardwareSerial, </w:t>
      </w:r>
      <w:r w:rsidR="00CE7E64">
        <w:t>která nebyla také řešením problému. Nakonec se ukázalo, že problém byl v momentálně používaném ESP 8266 (Lolin NodeMCU V3), což jsem zjistil, díky připojení debugovacího USB TTL kabelu. Nak</w:t>
      </w:r>
      <w:r w:rsidR="00073997">
        <w:t>onec jsem</w:t>
      </w:r>
      <w:r w:rsidR="00CE7E64">
        <w:t xml:space="preserve"> použil ESP 8266 D1_mini, n</w:t>
      </w:r>
      <w:r w:rsidR="00073997">
        <w:t xml:space="preserve">a kterém fungovala doporučená knihovna SoftwareSerial. </w:t>
      </w:r>
    </w:p>
    <w:p w:rsidR="00513925" w:rsidRPr="004634ED" w:rsidRDefault="00073997" w:rsidP="00073997">
      <w:r>
        <w:t>Čtečka funguje v </w:t>
      </w:r>
      <w:r w:rsidR="0086368E">
        <w:t>rozmez</w:t>
      </w:r>
      <w:r>
        <w:t xml:space="preserve">í rychlostí </w:t>
      </w:r>
      <w:r w:rsidR="0086368E">
        <w:t>57600 až 115200 a ESP v rozmezí 9600 až 57600</w:t>
      </w:r>
      <w:r w:rsidR="00303DBE">
        <w:t xml:space="preserve">, což je tzv. baud rate. </w:t>
      </w:r>
      <w:r w:rsidR="0086368E">
        <w:t xml:space="preserve">Jak jsem se později dozvěděl na různých stránkách a fórech, tak s rychlostmi u ESP je obecně veliký problém. Vyřešení tohoto problému bylo otázkou zkoušení. Dále pak </w:t>
      </w:r>
      <w:r w:rsidR="00303DBE">
        <w:t xml:space="preserve">nastavení </w:t>
      </w:r>
      <w:r w:rsidR="0086368E">
        <w:t>rychlost</w:t>
      </w:r>
      <w:r w:rsidR="00303DBE">
        <w:t>i</w:t>
      </w:r>
      <w:r w:rsidR="0086368E">
        <w:t xml:space="preserve"> samotné </w:t>
      </w:r>
      <w:r w:rsidR="00303DBE">
        <w:t xml:space="preserve">frekvence procesoru ESP. Pro funkčnost se čtečkou  je nutné rychlost nastavit na </w:t>
      </w:r>
      <w:r w:rsidR="0086368E">
        <w:t xml:space="preserve"> </w:t>
      </w:r>
      <w:r w:rsidR="00303DBE">
        <w:t xml:space="preserve">80000000L. </w:t>
      </w:r>
      <w:r w:rsidR="004D777F">
        <w:t>Než jsem tyto problémy vyřešil, tak se mi v debugovacím terminálu vypisovaly náhodné znaky a nebyl jsem schopen zjistít zda-li je čtečka připojen</w:t>
      </w:r>
      <w:r w:rsidR="00A22C55">
        <w:t>a</w:t>
      </w:r>
      <w:r w:rsidR="004D777F">
        <w:t>.</w:t>
      </w:r>
    </w:p>
    <w:p w:rsidR="004634ED" w:rsidRDefault="001F4771" w:rsidP="004634ED">
      <w:pPr>
        <w:keepNext/>
      </w:pPr>
      <w:r>
        <w:rPr>
          <w:color w:val="808080" w:themeColor="background1" w:themeShade="8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9.5pt;height:60.75pt">
            <v:imagedata r:id="rId16" o:title="Snap 2019-01-10 at 19"/>
          </v:shape>
        </w:pict>
      </w:r>
    </w:p>
    <w:p w:rsidR="004634ED" w:rsidRDefault="004634ED" w:rsidP="004634ED">
      <w:pPr>
        <w:pStyle w:val="Caption"/>
        <w:jc w:val="both"/>
      </w:pPr>
      <w:r>
        <w:t>Obr: 5 Vypis na obrazovku při špatně nastavené rychlosti</w:t>
      </w:r>
    </w:p>
    <w:p w:rsidR="004634ED" w:rsidRPr="004634ED" w:rsidRDefault="004634ED" w:rsidP="004634ED"/>
    <w:p w:rsidR="004634ED" w:rsidRDefault="001F4771" w:rsidP="004634ED">
      <w:pPr>
        <w:keepNext/>
      </w:pPr>
      <w:r>
        <w:pict>
          <v:shape id="_x0000_i1027" type="#_x0000_t75" style="width:439.5pt;height:63pt">
            <v:imagedata r:id="rId17" o:title="Snap 2019-01-10 at 19"/>
          </v:shape>
        </w:pict>
      </w:r>
    </w:p>
    <w:p w:rsidR="00A22C55" w:rsidRDefault="004634ED" w:rsidP="003F4C6D">
      <w:pPr>
        <w:pStyle w:val="Caption"/>
        <w:jc w:val="both"/>
      </w:pPr>
      <w:r>
        <w:t>Obr: 6 Vypis na obrazovku při nefunkční seriové komunikaci</w:t>
      </w:r>
    </w:p>
    <w:p w:rsidR="00751B67" w:rsidRDefault="009B764D" w:rsidP="00751B67">
      <w:pPr>
        <w:pStyle w:val="Heading2"/>
      </w:pPr>
      <w:bookmarkStart w:id="43" w:name="_Toc534884304"/>
      <w:r>
        <w:lastRenderedPageBreak/>
        <w:t>Napá</w:t>
      </w:r>
      <w:r w:rsidR="001C6D92">
        <w:t>jení Čtečky s ESP</w:t>
      </w:r>
      <w:bookmarkEnd w:id="43"/>
    </w:p>
    <w:p w:rsidR="001C6D92" w:rsidRDefault="001C6D92" w:rsidP="001C6D92">
      <w:pPr>
        <w:pStyle w:val="Heading3"/>
      </w:pPr>
      <w:r>
        <w:t xml:space="preserve"> </w:t>
      </w:r>
      <w:bookmarkStart w:id="44" w:name="_Toc534884305"/>
      <w:r w:rsidR="003B2D38">
        <w:t>Zesílení</w:t>
      </w:r>
      <w:r>
        <w:t xml:space="preserve"> </w:t>
      </w:r>
      <w:r w:rsidR="0055253D">
        <w:t xml:space="preserve">napětí </w:t>
      </w:r>
      <w:r w:rsidR="0063125F">
        <w:t xml:space="preserve">výstupu ESP </w:t>
      </w:r>
      <w:r>
        <w:t>na 5 V</w:t>
      </w:r>
      <w:bookmarkEnd w:id="44"/>
    </w:p>
    <w:p w:rsidR="0080623F" w:rsidRDefault="00513925" w:rsidP="009B764D">
      <w:pPr>
        <w:ind w:left="709"/>
      </w:pPr>
      <w:r>
        <w:t>Jelikož je čip ESP napájen 3.3</w:t>
      </w:r>
      <w:r w:rsidR="0080623F">
        <w:t xml:space="preserve"> V</w:t>
      </w:r>
      <w:r>
        <w:t xml:space="preserve"> a čtečka ke správnému běhu potřebuje napětí v rozmezí 3.6 V až 6 V</w:t>
      </w:r>
      <w:r w:rsidR="0080623F">
        <w:t xml:space="preserve"> musel jsem</w:t>
      </w:r>
      <w:r>
        <w:t xml:space="preserve"> posílit data z ESP pinu pomocí </w:t>
      </w:r>
      <w:r w:rsidR="0080623F">
        <w:t>rezistorů</w:t>
      </w:r>
      <w:r>
        <w:t xml:space="preserve"> a</w:t>
      </w:r>
      <w:r w:rsidR="0080623F">
        <w:t xml:space="preserve"> tranzistoru. </w:t>
      </w:r>
    </w:p>
    <w:p w:rsidR="0055253D" w:rsidRDefault="00513925" w:rsidP="0055253D">
      <w:pPr>
        <w:keepNext/>
        <w:ind w:left="709"/>
      </w:pPr>
      <w:r>
        <w:t xml:space="preserve"> </w:t>
      </w:r>
      <w:r w:rsidR="0080623F" w:rsidRPr="0080623F">
        <w:rPr>
          <w:noProof/>
        </w:rPr>
        <w:drawing>
          <wp:inline distT="0" distB="0" distL="0" distR="0">
            <wp:extent cx="3876675" cy="2844012"/>
            <wp:effectExtent l="0" t="0" r="0" b="0"/>
            <wp:docPr id="4" name="Picture 4" descr="C:\Users\Jan\Desktop\tranz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\Desktop\tranza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845" cy="285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64D" w:rsidRPr="009B764D" w:rsidRDefault="0055253D" w:rsidP="0055253D">
      <w:pPr>
        <w:pStyle w:val="Caption"/>
        <w:jc w:val="both"/>
      </w:pPr>
      <w:r>
        <w:t xml:space="preserve">Obr. </w:t>
      </w:r>
      <w:r w:rsidR="00B72CC1">
        <w:t>7</w:t>
      </w:r>
      <w:r>
        <w:t xml:space="preserve"> Schéma zesílení</w:t>
      </w:r>
    </w:p>
    <w:p w:rsidR="001C6D92" w:rsidRDefault="001C6D92" w:rsidP="001C6D92">
      <w:pPr>
        <w:pStyle w:val="Heading3"/>
      </w:pPr>
      <w:r>
        <w:t xml:space="preserve"> </w:t>
      </w:r>
      <w:bookmarkStart w:id="45" w:name="_Toc534884306"/>
      <w:r w:rsidR="0055253D">
        <w:t>Z</w:t>
      </w:r>
      <w:r w:rsidR="003B2D38">
        <w:t>eslabení</w:t>
      </w:r>
      <w:r w:rsidR="001D2727">
        <w:t xml:space="preserve"> napě</w:t>
      </w:r>
      <w:r w:rsidR="0055253D">
        <w:t>tí na</w:t>
      </w:r>
      <w:r>
        <w:t xml:space="preserve"> </w:t>
      </w:r>
      <w:r w:rsidR="0063125F">
        <w:t xml:space="preserve">vstupu </w:t>
      </w:r>
      <w:r w:rsidR="00513925">
        <w:t>do ESP na 3.</w:t>
      </w:r>
      <w:r w:rsidR="0063125F">
        <w:t>3 V</w:t>
      </w:r>
      <w:bookmarkEnd w:id="45"/>
      <w:r w:rsidR="00513925">
        <w:t xml:space="preserve"> </w:t>
      </w:r>
    </w:p>
    <w:p w:rsidR="003B2D38" w:rsidRDefault="0055253D" w:rsidP="003B2D38">
      <w:pPr>
        <w:ind w:left="709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>Aby čip nezhořel při 5 V vstupu dat na pin ESP bylo nutné zmenšit napětí. Použil jsem dva 1k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Ω rezistory a pro vylepšení zenerovu diodu.</w:t>
      </w:r>
    </w:p>
    <w:p w:rsidR="003B2D38" w:rsidRDefault="003B2D38" w:rsidP="003B2D38">
      <w:pPr>
        <w:keepNext/>
        <w:ind w:left="709"/>
      </w:pPr>
      <w:r w:rsidRPr="003B2D38">
        <w:rPr>
          <w:noProof/>
        </w:rPr>
        <w:drawing>
          <wp:inline distT="0" distB="0" distL="0" distR="0">
            <wp:extent cx="4533900" cy="1729179"/>
            <wp:effectExtent l="0" t="0" r="0" b="4445"/>
            <wp:docPr id="6" name="Picture 6" descr="C:\Users\Jan\Desktop\zenerov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\Desktop\zenerova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16" cy="173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D48" w:rsidRPr="00773F92" w:rsidRDefault="003B2D38" w:rsidP="00773F92">
      <w:pPr>
        <w:pStyle w:val="Caption"/>
        <w:jc w:val="both"/>
      </w:pPr>
      <w:r>
        <w:t xml:space="preserve">Obr. </w:t>
      </w:r>
      <w:r w:rsidR="00B72CC1">
        <w:t>8</w:t>
      </w:r>
      <w:r>
        <w:t xml:space="preserve"> Schéma zeslabení</w:t>
      </w:r>
    </w:p>
    <w:p w:rsidR="00697D48" w:rsidRDefault="00697D48" w:rsidP="00697D48">
      <w:pPr>
        <w:pStyle w:val="Heading1"/>
      </w:pPr>
      <w:bookmarkStart w:id="46" w:name="_Toc534884307"/>
      <w:r>
        <w:lastRenderedPageBreak/>
        <w:t>Schéma zapojení</w:t>
      </w:r>
      <w:bookmarkEnd w:id="46"/>
    </w:p>
    <w:p w:rsidR="008F1346" w:rsidRDefault="003920B7" w:rsidP="008F1346">
      <w:r>
        <w:t xml:space="preserve">Přikládám schéma zapojení </w:t>
      </w:r>
      <w:r w:rsidR="002B063A">
        <w:t xml:space="preserve">a </w:t>
      </w:r>
      <w:r>
        <w:t>návrrh plošného spoje</w:t>
      </w:r>
      <w:r w:rsidR="002B063A">
        <w:t>, byly vytvořeny v programu Fritzing.</w:t>
      </w:r>
    </w:p>
    <w:p w:rsidR="002B063A" w:rsidRDefault="001F4771" w:rsidP="002B063A">
      <w:pPr>
        <w:keepNext/>
      </w:pPr>
      <w:r>
        <w:pict>
          <v:shape id="_x0000_i1028" type="#_x0000_t75" style="width:408pt;height:275.25pt">
            <v:imagedata r:id="rId20" o:title="zapojeni"/>
          </v:shape>
        </w:pict>
      </w:r>
    </w:p>
    <w:p w:rsidR="002B063A" w:rsidRDefault="002B063A" w:rsidP="002B063A">
      <w:pPr>
        <w:pStyle w:val="Caption"/>
        <w:jc w:val="both"/>
      </w:pPr>
      <w:r>
        <w:t>Obr. 9 Schéma zapojení</w:t>
      </w:r>
    </w:p>
    <w:p w:rsidR="002B063A" w:rsidRDefault="001F4771" w:rsidP="002B063A">
      <w:pPr>
        <w:keepNext/>
      </w:pPr>
      <w:r>
        <w:pict>
          <v:shape id="_x0000_i1029" type="#_x0000_t75" style="width:323.25pt;height:261pt">
            <v:imagedata r:id="rId21" o:title="navrh_plosneho_spoje"/>
          </v:shape>
        </w:pict>
      </w:r>
    </w:p>
    <w:p w:rsidR="00697D48" w:rsidRPr="002B063A" w:rsidRDefault="002B063A" w:rsidP="002B063A">
      <w:pPr>
        <w:pStyle w:val="Caption"/>
        <w:jc w:val="both"/>
      </w:pPr>
      <w:r>
        <w:t xml:space="preserve">Obr. 10 </w:t>
      </w:r>
      <w:r w:rsidR="00DE3E66">
        <w:t>Návrh plošného spoje</w:t>
      </w:r>
    </w:p>
    <w:p w:rsidR="00217F4C" w:rsidRPr="00217F4C" w:rsidRDefault="00217F4C" w:rsidP="001F423D">
      <w:pPr>
        <w:rPr>
          <w:b/>
        </w:rPr>
      </w:pPr>
      <w:r w:rsidRPr="00217F4C">
        <w:rPr>
          <w:b/>
        </w:rPr>
        <w:lastRenderedPageBreak/>
        <w:t>ZÁVĚR</w:t>
      </w:r>
    </w:p>
    <w:p w:rsidR="001F423D" w:rsidRDefault="00217F4C" w:rsidP="001F423D">
      <w:r>
        <w:t xml:space="preserve">Cílem projektu bylo uvést do provozu čtečku otisků prstů s mikroprocesorem ESP 8266, připojit mikroprocesor na Wi.fi a odeslat otisk prstu. Dále otisk analyzovat, zaznamenat a uložit. </w:t>
      </w:r>
    </w:p>
    <w:p w:rsidR="008C006F" w:rsidRDefault="008C006F" w:rsidP="001F423D">
      <w:r>
        <w:t>Tento projekt byl vymyšlen za účelem možného odstranění RFID čteček a nahrazení čtečkami otisků prstů.</w:t>
      </w:r>
      <w:r w:rsidR="001B400D">
        <w:t xml:space="preserve"> Dále má čtečka mnoho jiných praktických využití. Na rozdíl od čteček, které se dají zakoupit na internetu </w:t>
      </w:r>
      <w:r w:rsidR="00F86741">
        <w:t>má</w:t>
      </w:r>
      <w:r w:rsidR="001B400D">
        <w:t xml:space="preserve"> centralizovanou databazi otisků a možnost monitorování např. vstupu </w:t>
      </w:r>
      <w:r w:rsidR="00F86741">
        <w:t>a vý</w:t>
      </w:r>
      <w:r w:rsidR="001B400D">
        <w:t>chodu určitých osob z budovy.</w:t>
      </w:r>
    </w:p>
    <w:p w:rsidR="00850F1A" w:rsidRDefault="00217F4C" w:rsidP="00117435">
      <w:r>
        <w:t>Bohužel jsem nesplnil zadaný cíl projektu z důvodu nevhodného výběru m</w:t>
      </w:r>
      <w:r w:rsidR="008C006F">
        <w:t>ikroprocesoru a spoustu problémů</w:t>
      </w:r>
      <w:r>
        <w:t xml:space="preserve"> s ním spojeným. Nicmém</w:t>
      </w:r>
      <w:r w:rsidR="008C006F">
        <w:t xml:space="preserve">ě se mi podařilo řadu problémů vyřešit a dostat se tak alespoň k částečné funkčnosti. </w:t>
      </w:r>
      <w:r>
        <w:t xml:space="preserve"> </w:t>
      </w:r>
      <w:r w:rsidR="008C006F">
        <w:t>Jelikož mě tento projekt velmi zaujal a spostu nových věcí jsem se naučil, tak bych chtěl tento projekt dotáhnout do konce. Ať už volbou jiných hardwarových součástí nebo vyřešením dosud nevyřešených problémů.</w:t>
      </w:r>
    </w:p>
    <w:p w:rsidR="00117435" w:rsidRDefault="00117435" w:rsidP="00117435">
      <w:r>
        <w:t xml:space="preserve">Všechny moje kódy jsou uvedeny na mém Githubu: </w:t>
      </w:r>
      <w:r w:rsidRPr="000D381B">
        <w:t>https://github.com/it1527</w:t>
      </w:r>
      <w:r>
        <w:t xml:space="preserve">  </w:t>
      </w:r>
    </w:p>
    <w:p w:rsidR="00AB18DA" w:rsidRDefault="00AB18DA" w:rsidP="00D04AE6"/>
    <w:p w:rsidR="00E15D00" w:rsidRDefault="00E15D00" w:rsidP="006E2B97"/>
    <w:p w:rsidR="00802D4F" w:rsidRDefault="00802D4F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697D48" w:rsidRDefault="00697D48"/>
    <w:p w:rsidR="00F03DA6" w:rsidRDefault="00F03DA6">
      <w:pPr>
        <w:pStyle w:val="Nadpis"/>
        <w:rPr>
          <w:rStyle w:val="Pokec"/>
        </w:rPr>
      </w:pPr>
      <w:bookmarkStart w:id="47" w:name="_Toc37577735"/>
      <w:bookmarkStart w:id="48" w:name="_Toc88120446"/>
      <w:bookmarkStart w:id="49" w:name="_Toc88120683"/>
      <w:bookmarkStart w:id="50" w:name="_Toc88120895"/>
      <w:bookmarkStart w:id="51" w:name="_Toc88120999"/>
      <w:bookmarkStart w:id="52" w:name="_Toc88121042"/>
      <w:bookmarkStart w:id="53" w:name="_Toc88121179"/>
      <w:bookmarkStart w:id="54" w:name="_Toc88121553"/>
      <w:bookmarkStart w:id="55" w:name="_Toc88121610"/>
      <w:bookmarkStart w:id="56" w:name="_Toc88121748"/>
      <w:bookmarkStart w:id="57" w:name="_Toc88122014"/>
      <w:bookmarkStart w:id="58" w:name="_Toc88124619"/>
      <w:bookmarkStart w:id="59" w:name="_Toc88124656"/>
      <w:bookmarkStart w:id="60" w:name="_Toc88124806"/>
      <w:bookmarkStart w:id="61" w:name="_Toc88125789"/>
      <w:bookmarkStart w:id="62" w:name="_Toc88126309"/>
      <w:bookmarkStart w:id="63" w:name="_Toc88126460"/>
      <w:bookmarkStart w:id="64" w:name="_Toc88126527"/>
      <w:bookmarkStart w:id="65" w:name="_Toc88126556"/>
      <w:bookmarkStart w:id="66" w:name="_Toc88126772"/>
      <w:bookmarkStart w:id="67" w:name="_Toc88126862"/>
      <w:bookmarkStart w:id="68" w:name="_Toc88127103"/>
      <w:bookmarkStart w:id="69" w:name="_Toc88127146"/>
      <w:bookmarkStart w:id="70" w:name="_Toc88128511"/>
      <w:bookmarkStart w:id="71" w:name="_Toc107634153"/>
      <w:bookmarkStart w:id="72" w:name="_Toc107635188"/>
      <w:bookmarkStart w:id="73" w:name="_Toc107635228"/>
      <w:bookmarkStart w:id="74" w:name="_Toc107635245"/>
      <w:bookmarkStart w:id="75" w:name="_Toc534884308"/>
      <w:r>
        <w:lastRenderedPageBreak/>
        <w:t>Seznam použit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r w:rsidR="00802D4F">
        <w:t>ýCH INFORMAČNÍCH ZDROJů</w:t>
      </w:r>
      <w:bookmarkEnd w:id="75"/>
    </w:p>
    <w:p w:rsidR="00C41D46" w:rsidRPr="00C41D46" w:rsidRDefault="00F03DA6" w:rsidP="00C41D46">
      <w:pPr>
        <w:pStyle w:val="Literatura"/>
        <w:jc w:val="left"/>
        <w:rPr>
          <w:color w:val="333333"/>
          <w:shd w:val="clear" w:color="auto" w:fill="FFFFFF"/>
        </w:rPr>
      </w:pPr>
      <w:bookmarkStart w:id="76" w:name="_Ref94455389"/>
      <w:r>
        <w:t>[</w:t>
      </w:r>
      <w:r w:rsidR="00D54418">
        <w:fldChar w:fldCharType="begin"/>
      </w:r>
      <w:r w:rsidR="00D54418">
        <w:instrText xml:space="preserve"> SEQ [ \* ARABIC </w:instrText>
      </w:r>
      <w:r w:rsidR="00D54418">
        <w:fldChar w:fldCharType="separate"/>
      </w:r>
      <w:r w:rsidR="001676A8">
        <w:rPr>
          <w:noProof/>
        </w:rPr>
        <w:t>1</w:t>
      </w:r>
      <w:r w:rsidR="00D54418">
        <w:rPr>
          <w:noProof/>
        </w:rPr>
        <w:fldChar w:fldCharType="end"/>
      </w:r>
      <w:bookmarkEnd w:id="76"/>
      <w:r>
        <w:t>]</w:t>
      </w:r>
      <w:r w:rsidR="00EA5430">
        <w:tab/>
      </w:r>
      <w:r w:rsidR="00EA5430">
        <w:tab/>
      </w:r>
      <w:r w:rsidR="00BF261A" w:rsidRPr="000D1B89">
        <w:rPr>
          <w:i/>
          <w:iCs/>
          <w:color w:val="333333"/>
        </w:rPr>
        <w:t>Adafruit fingerprint datasheet</w:t>
      </w:r>
      <w:r w:rsidR="00BF261A" w:rsidRPr="000D1B89">
        <w:rPr>
          <w:color w:val="333333"/>
          <w:shd w:val="clear" w:color="auto" w:fill="FFFFFF"/>
        </w:rPr>
        <w:t> [online]. 2018</w:t>
      </w:r>
      <w:r w:rsidR="00EA5430">
        <w:rPr>
          <w:color w:val="333333"/>
          <w:shd w:val="clear" w:color="auto" w:fill="FFFFFF"/>
        </w:rPr>
        <w:t xml:space="preserve"> [cit. 2019-01-06]. Dostupné z:</w:t>
      </w:r>
      <w:hyperlink r:id="rId22" w:history="1">
        <w:r w:rsidR="00C41D46" w:rsidRPr="00806773">
          <w:rPr>
            <w:rStyle w:val="Hyperlink"/>
            <w:shd w:val="clear" w:color="auto" w:fill="FFFFFF"/>
          </w:rPr>
          <w:t>https://cdn-learn.adafruit.com/downloads/pdf/adafruit-optical-fingerprint-sensor.pdf</w:t>
        </w:r>
      </w:hyperlink>
    </w:p>
    <w:p w:rsidR="00C41D46" w:rsidRPr="00C41D46" w:rsidRDefault="00C41D46" w:rsidP="00DF22D9">
      <w:pPr>
        <w:pStyle w:val="Literatura"/>
        <w:jc w:val="left"/>
        <w:rPr>
          <w:color w:val="333333"/>
          <w:shd w:val="clear" w:color="auto" w:fill="FFFFFF"/>
        </w:rPr>
      </w:pPr>
      <w:r>
        <w:rPr>
          <w:lang w:val="en-US"/>
        </w:rPr>
        <w:t>[2]</w:t>
      </w:r>
      <w:r w:rsidR="00DF22D9">
        <w:rPr>
          <w:lang w:val="en-US"/>
        </w:rPr>
        <w:tab/>
      </w:r>
      <w:r w:rsidR="00DF22D9">
        <w:rPr>
          <w:lang w:val="en-US"/>
        </w:rPr>
        <w:tab/>
      </w:r>
      <w:r w:rsidR="000D1B89" w:rsidRPr="000D1B89">
        <w:rPr>
          <w:i/>
          <w:iCs/>
          <w:color w:val="333333"/>
        </w:rPr>
        <w:t>Adafruit fingerprint datasheet</w:t>
      </w:r>
      <w:r w:rsidR="000D1B89" w:rsidRPr="000D1B89">
        <w:rPr>
          <w:color w:val="333333"/>
          <w:shd w:val="clear" w:color="auto" w:fill="FFFFFF"/>
        </w:rPr>
        <w:t xml:space="preserve"> [online]. 2016 [cit. 2019-01-06]. Dostupné z: </w:t>
      </w:r>
      <w:r w:rsidR="00EA5430">
        <w:rPr>
          <w:color w:val="333333"/>
          <w:shd w:val="clear" w:color="auto" w:fill="FFFFFF"/>
        </w:rPr>
        <w:t xml:space="preserve">  </w:t>
      </w:r>
      <w:r w:rsidR="00DF22D9">
        <w:rPr>
          <w:color w:val="333333"/>
          <w:shd w:val="clear" w:color="auto" w:fill="FFFFFF"/>
        </w:rPr>
        <w:t xml:space="preserve">   </w:t>
      </w:r>
      <w:hyperlink r:id="rId23" w:history="1">
        <w:r w:rsidR="00DF22D9" w:rsidRPr="00776D88">
          <w:rPr>
            <w:rStyle w:val="Hyperlink"/>
            <w:shd w:val="clear" w:color="auto" w:fill="FFFFFF"/>
          </w:rPr>
          <w:t>https://www.marutsu.co.jp/contents/shop/marutsu/ds/adafruit-optical-fingerprint-sensor.pdf</w:t>
        </w:r>
      </w:hyperlink>
    </w:p>
    <w:p w:rsidR="00C41D46" w:rsidRPr="00C41D46" w:rsidRDefault="00C41D46" w:rsidP="00C41D46">
      <w:pPr>
        <w:shd w:val="clear" w:color="auto" w:fill="FFFFFF"/>
        <w:spacing w:after="0"/>
        <w:ind w:left="705" w:hanging="705"/>
        <w:jc w:val="left"/>
        <w:rPr>
          <w:color w:val="333333"/>
        </w:rPr>
      </w:pPr>
      <w:r>
        <w:t>[3]</w:t>
      </w:r>
      <w:r>
        <w:tab/>
      </w:r>
      <w:r w:rsidR="000D1B89">
        <w:tab/>
      </w:r>
      <w:r w:rsidR="000D1B89" w:rsidRPr="000D1B89">
        <w:rPr>
          <w:i/>
          <w:iCs/>
          <w:color w:val="333333"/>
        </w:rPr>
        <w:t>Arduino fingerprint sensor</w:t>
      </w:r>
      <w:r w:rsidR="000D1B89">
        <w:rPr>
          <w:i/>
          <w:iCs/>
          <w:color w:val="333333"/>
        </w:rPr>
        <w:t xml:space="preserve"> tutorial </w:t>
      </w:r>
      <w:r w:rsidR="000D1B89" w:rsidRPr="000D1B89">
        <w:rPr>
          <w:color w:val="333333"/>
        </w:rPr>
        <w:t> [online]. 2017</w:t>
      </w:r>
      <w:r w:rsidR="000D1B89">
        <w:rPr>
          <w:color w:val="333333"/>
        </w:rPr>
        <w:t xml:space="preserve"> [cit. 2019-01-06]. Dostupné z: </w:t>
      </w:r>
      <w:r w:rsidR="00DF22D9">
        <w:rPr>
          <w:color w:val="333333"/>
        </w:rPr>
        <w:t xml:space="preserve">     </w:t>
      </w:r>
      <w:hyperlink r:id="rId24" w:history="1">
        <w:r w:rsidRPr="00806773">
          <w:rPr>
            <w:rStyle w:val="Hyperlink"/>
          </w:rPr>
          <w:t>https://www.hackster.io/nickthegreek82/arduino-fingerprint-sensor-tutorial-103bb4</w:t>
        </w:r>
      </w:hyperlink>
    </w:p>
    <w:p w:rsidR="00C41D46" w:rsidRP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lang w:val="en-US"/>
        </w:rPr>
        <w:t>[4]</w:t>
      </w:r>
      <w:r>
        <w:tab/>
      </w:r>
      <w:r>
        <w:tab/>
      </w:r>
      <w:r w:rsidR="000D1B89" w:rsidRPr="000D1B89">
        <w:rPr>
          <w:rFonts w:ascii="Open Sans" w:hAnsi="Open Sans"/>
          <w:i/>
          <w:iCs/>
          <w:color w:val="333333"/>
        </w:rPr>
        <w:t>The engineering projects</w:t>
      </w:r>
      <w:r w:rsidR="000D1B89" w:rsidRPr="000D1B89">
        <w:rPr>
          <w:rFonts w:ascii="Open Sans" w:hAnsi="Open Sans"/>
          <w:color w:val="333333"/>
        </w:rPr>
        <w:t xml:space="preserve"> [online]. 2017 [cit. 2019-01-06]. Dostupné z: </w:t>
      </w:r>
      <w:hyperlink r:id="rId25" w:history="1">
        <w:r w:rsidR="00C41D46" w:rsidRPr="00806773">
          <w:rPr>
            <w:rStyle w:val="Hyperlink"/>
            <w:rFonts w:ascii="Open Sans" w:hAnsi="Open Sans"/>
          </w:rPr>
          <w:t>https://www.theengineeringprojects.com/2017/01/use-arduino-software-serial.html</w:t>
        </w:r>
      </w:hyperlink>
    </w:p>
    <w:p w:rsidR="000D1B89" w:rsidRDefault="003652EE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r w:rsidR="000D1B89" w:rsidRPr="000D1B89">
        <w:rPr>
          <w:rFonts w:ascii="Open Sans" w:hAnsi="Open Sans"/>
          <w:i/>
          <w:iCs/>
          <w:color w:val="333333"/>
        </w:rPr>
        <w:t>Arduino forum: forum</w:t>
      </w:r>
      <w:r w:rsidR="000D1B89" w:rsidRPr="000D1B89">
        <w:rPr>
          <w:rFonts w:ascii="Open Sans" w:hAnsi="Open Sans"/>
          <w:color w:val="333333"/>
        </w:rPr>
        <w:t> [online]. 2015</w:t>
      </w:r>
      <w:r w:rsidR="000D1B89">
        <w:rPr>
          <w:rFonts w:ascii="Open Sans" w:hAnsi="Open Sans"/>
          <w:color w:val="333333"/>
        </w:rPr>
        <w:t xml:space="preserve"> [cit. 2019-01-06]. Dostupné z: </w:t>
      </w:r>
      <w:hyperlink r:id="rId26" w:history="1">
        <w:r w:rsidR="00C41D46" w:rsidRPr="00806773">
          <w:rPr>
            <w:rStyle w:val="Hyperlink"/>
            <w:rFonts w:ascii="Open Sans" w:hAnsi="Open Sans"/>
          </w:rPr>
          <w:t>https://forum.arduino.cc/index.php?topic=354933.0</w:t>
        </w:r>
      </w:hyperlink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[6]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Eletronics</w:t>
      </w:r>
      <w:r w:rsidRPr="00C41D46">
        <w:rPr>
          <w:rFonts w:ascii="Open Sans" w:hAnsi="Open Sans"/>
          <w:color w:val="333333"/>
        </w:rPr>
        <w:t> [online]. [cit. 2019-01-06]. Dostupné z: https://electronics.stackexchange.com/questions/56093/how-to-use-a-3v-output-to-control-a-5v-relay</w:t>
      </w:r>
    </w:p>
    <w:p w:rsidR="00C41D46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[7]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Espressif</w:t>
      </w:r>
      <w:r w:rsidRPr="00C41D46">
        <w:rPr>
          <w:rFonts w:ascii="Open Sans" w:hAnsi="Open Sans"/>
          <w:color w:val="333333"/>
        </w:rPr>
        <w:t> [online]. 2018 [cit. 2019-01-06]. Dostupné z: https://www.espressif.com/sites/default/files/documentation/0a-esp8266ex_datasheet_en.pdf</w:t>
      </w:r>
    </w:p>
    <w:p w:rsidR="00DF22D9" w:rsidRDefault="00C41D46" w:rsidP="001F4771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[8]</w:t>
      </w:r>
      <w:r>
        <w:rPr>
          <w:rFonts w:ascii="Open Sans" w:hAnsi="Open Sans"/>
          <w:color w:val="333333"/>
        </w:rPr>
        <w:tab/>
      </w:r>
      <w:r w:rsidRPr="00C41D46">
        <w:rPr>
          <w:rFonts w:ascii="Open Sans" w:hAnsi="Open Sans"/>
          <w:i/>
          <w:iCs/>
          <w:color w:val="333333"/>
        </w:rPr>
        <w:t>ESP serial comumnication</w:t>
      </w:r>
      <w:r w:rsidRPr="00C41D46">
        <w:rPr>
          <w:rFonts w:ascii="Open Sans" w:hAnsi="Open Sans"/>
          <w:color w:val="333333"/>
        </w:rPr>
        <w:t xml:space="preserve"> [online]. [cit. 2019-01-06]. Dostupné z: </w:t>
      </w:r>
      <w:hyperlink r:id="rId27" w:history="1">
        <w:r w:rsidR="00DF22D9" w:rsidRPr="00776D88">
          <w:rPr>
            <w:rStyle w:val="Hyperlink"/>
            <w:rFonts w:ascii="Open Sans" w:hAnsi="Open Sans"/>
          </w:rPr>
          <w:t>https://circuits4you.com/2016/12/16/esp8266-serial-communication/</w:t>
        </w:r>
      </w:hyperlink>
    </w:p>
    <w:p w:rsidR="00DF22D9" w:rsidRPr="00C41D46" w:rsidRDefault="00DF22D9" w:rsidP="00DF22D9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</w:p>
    <w:p w:rsidR="00C41D46" w:rsidRPr="000D1B89" w:rsidRDefault="00C41D46" w:rsidP="00C41D46">
      <w:pPr>
        <w:shd w:val="clear" w:color="auto" w:fill="FFFFFF"/>
        <w:spacing w:after="0"/>
        <w:ind w:left="705" w:hanging="705"/>
        <w:jc w:val="left"/>
        <w:rPr>
          <w:rFonts w:ascii="Open Sans" w:hAnsi="Open Sans"/>
          <w:color w:val="333333"/>
        </w:rPr>
      </w:pPr>
    </w:p>
    <w:p w:rsidR="00802D4F" w:rsidRDefault="00802D4F" w:rsidP="003652EE">
      <w:pPr>
        <w:pStyle w:val="Literatura"/>
        <w:jc w:val="left"/>
        <w:rPr>
          <w:bCs/>
        </w:rPr>
      </w:pPr>
    </w:p>
    <w:p w:rsidR="001B6F92" w:rsidRPr="0055253D" w:rsidRDefault="001B6F92" w:rsidP="0055253D">
      <w:pPr>
        <w:tabs>
          <w:tab w:val="left" w:pos="3483"/>
        </w:tabs>
        <w:rPr>
          <w:sz w:val="28"/>
          <w:szCs w:val="28"/>
        </w:rPr>
      </w:pPr>
    </w:p>
    <w:sectPr w:rsidR="001B6F92" w:rsidRPr="0055253D" w:rsidSect="000F1F8E">
      <w:headerReference w:type="default" r:id="rId28"/>
      <w:footerReference w:type="default" r:id="rId29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418" w:rsidRDefault="00D54418">
      <w:r>
        <w:separator/>
      </w:r>
    </w:p>
    <w:p w:rsidR="00D54418" w:rsidRDefault="00D54418"/>
  </w:endnote>
  <w:endnote w:type="continuationSeparator" w:id="0">
    <w:p w:rsidR="00D54418" w:rsidRDefault="00D54418">
      <w:r>
        <w:continuationSeparator/>
      </w:r>
    </w:p>
    <w:p w:rsidR="00D54418" w:rsidRDefault="00D544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1FB" w:rsidRDefault="008471FB">
    <w:pPr>
      <w:pStyle w:val="Footer"/>
      <w:jc w:val="center"/>
    </w:pPr>
  </w:p>
  <w:p w:rsidR="008471FB" w:rsidRDefault="008471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F58" w:rsidRDefault="00FF6F58">
    <w:pPr>
      <w:pStyle w:val="Footer"/>
      <w:jc w:val="center"/>
    </w:pPr>
  </w:p>
  <w:p w:rsidR="00FF6F58" w:rsidRDefault="00FF6F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418" w:rsidRDefault="00D54418">
      <w:r>
        <w:separator/>
      </w:r>
    </w:p>
    <w:p w:rsidR="00D54418" w:rsidRDefault="00D54418"/>
  </w:footnote>
  <w:footnote w:type="continuationSeparator" w:id="0">
    <w:p w:rsidR="00D54418" w:rsidRDefault="00D54418">
      <w:r>
        <w:continuationSeparator/>
      </w:r>
    </w:p>
    <w:p w:rsidR="00D54418" w:rsidRDefault="00D544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ACD" w:rsidRDefault="00657ACD" w:rsidP="00DB42AE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F8E" w:rsidRPr="000F1F8E" w:rsidRDefault="000F1F8E" w:rsidP="000F1F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7FAF2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Heading1"/>
      <w:lvlText w:val="%1"/>
      <w:lvlJc w:val="left"/>
      <w:pPr>
        <w:tabs>
          <w:tab w:val="num" w:pos="3195"/>
        </w:tabs>
        <w:ind w:left="3195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25C83337"/>
    <w:multiLevelType w:val="hybridMultilevel"/>
    <w:tmpl w:val="CA56C264"/>
    <w:lvl w:ilvl="0" w:tplc="1AA0EB08">
      <w:start w:val="1"/>
      <w:numFmt w:val="upperRoman"/>
      <w:pStyle w:val="TOC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5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C506FE6"/>
    <w:multiLevelType w:val="hybridMultilevel"/>
    <w:tmpl w:val="1F78C9C6"/>
    <w:lvl w:ilvl="0" w:tplc="0405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2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3"/>
  </w:num>
  <w:num w:numId="3">
    <w:abstractNumId w:val="24"/>
  </w:num>
  <w:num w:numId="4">
    <w:abstractNumId w:val="42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8"/>
  </w:num>
  <w:num w:numId="19">
    <w:abstractNumId w:val="39"/>
  </w:num>
  <w:num w:numId="20">
    <w:abstractNumId w:val="12"/>
  </w:num>
  <w:num w:numId="21">
    <w:abstractNumId w:val="27"/>
  </w:num>
  <w:num w:numId="22">
    <w:abstractNumId w:val="41"/>
  </w:num>
  <w:num w:numId="23">
    <w:abstractNumId w:val="18"/>
  </w:num>
  <w:num w:numId="24">
    <w:abstractNumId w:val="21"/>
  </w:num>
  <w:num w:numId="25">
    <w:abstractNumId w:val="30"/>
  </w:num>
  <w:num w:numId="26">
    <w:abstractNumId w:val="11"/>
  </w:num>
  <w:num w:numId="27">
    <w:abstractNumId w:val="35"/>
  </w:num>
  <w:num w:numId="28">
    <w:abstractNumId w:val="14"/>
  </w:num>
  <w:num w:numId="29">
    <w:abstractNumId w:val="25"/>
  </w:num>
  <w:num w:numId="30">
    <w:abstractNumId w:val="23"/>
  </w:num>
  <w:num w:numId="31">
    <w:abstractNumId w:val="37"/>
  </w:num>
  <w:num w:numId="32">
    <w:abstractNumId w:val="20"/>
  </w:num>
  <w:num w:numId="33">
    <w:abstractNumId w:val="29"/>
  </w:num>
  <w:num w:numId="34">
    <w:abstractNumId w:val="36"/>
  </w:num>
  <w:num w:numId="35">
    <w:abstractNumId w:val="40"/>
  </w:num>
  <w:num w:numId="36">
    <w:abstractNumId w:val="26"/>
  </w:num>
  <w:num w:numId="37">
    <w:abstractNumId w:val="16"/>
  </w:num>
  <w:num w:numId="38">
    <w:abstractNumId w:val="34"/>
  </w:num>
  <w:num w:numId="39">
    <w:abstractNumId w:val="22"/>
  </w:num>
  <w:num w:numId="40">
    <w:abstractNumId w:val="19"/>
  </w:num>
  <w:num w:numId="41">
    <w:abstractNumId w:val="28"/>
  </w:num>
  <w:num w:numId="42">
    <w:abstractNumId w:val="32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6A8"/>
    <w:rsid w:val="00000C2A"/>
    <w:rsid w:val="00015A25"/>
    <w:rsid w:val="00022030"/>
    <w:rsid w:val="00046525"/>
    <w:rsid w:val="00055845"/>
    <w:rsid w:val="00070CD1"/>
    <w:rsid w:val="00071ADE"/>
    <w:rsid w:val="00073997"/>
    <w:rsid w:val="000A42EE"/>
    <w:rsid w:val="000B40C6"/>
    <w:rsid w:val="000B46C1"/>
    <w:rsid w:val="000C5729"/>
    <w:rsid w:val="000C5CF5"/>
    <w:rsid w:val="000D1B89"/>
    <w:rsid w:val="000D381B"/>
    <w:rsid w:val="000E1035"/>
    <w:rsid w:val="000E53F6"/>
    <w:rsid w:val="000F1F8E"/>
    <w:rsid w:val="000F5ED1"/>
    <w:rsid w:val="00106D4A"/>
    <w:rsid w:val="00116E6A"/>
    <w:rsid w:val="00117435"/>
    <w:rsid w:val="00130245"/>
    <w:rsid w:val="00131D49"/>
    <w:rsid w:val="00137BB1"/>
    <w:rsid w:val="00144B73"/>
    <w:rsid w:val="00157365"/>
    <w:rsid w:val="001676A8"/>
    <w:rsid w:val="00171FCE"/>
    <w:rsid w:val="001B400D"/>
    <w:rsid w:val="001B6F92"/>
    <w:rsid w:val="001C6D1D"/>
    <w:rsid w:val="001C6D92"/>
    <w:rsid w:val="001D2727"/>
    <w:rsid w:val="001D2BCB"/>
    <w:rsid w:val="001D39EF"/>
    <w:rsid w:val="001F423D"/>
    <w:rsid w:val="001F4771"/>
    <w:rsid w:val="00217F4C"/>
    <w:rsid w:val="00230592"/>
    <w:rsid w:val="002412EE"/>
    <w:rsid w:val="002810D2"/>
    <w:rsid w:val="00286700"/>
    <w:rsid w:val="00294C06"/>
    <w:rsid w:val="002B063A"/>
    <w:rsid w:val="002B78CB"/>
    <w:rsid w:val="002C2D04"/>
    <w:rsid w:val="002C7DDB"/>
    <w:rsid w:val="002D14AB"/>
    <w:rsid w:val="002F3109"/>
    <w:rsid w:val="00302A36"/>
    <w:rsid w:val="00303DBE"/>
    <w:rsid w:val="00320CEC"/>
    <w:rsid w:val="00331AC0"/>
    <w:rsid w:val="00344BAD"/>
    <w:rsid w:val="00345BF1"/>
    <w:rsid w:val="003652EE"/>
    <w:rsid w:val="003826F1"/>
    <w:rsid w:val="003844A7"/>
    <w:rsid w:val="003920B7"/>
    <w:rsid w:val="003B05B9"/>
    <w:rsid w:val="003B2D38"/>
    <w:rsid w:val="003B2FB6"/>
    <w:rsid w:val="003C242E"/>
    <w:rsid w:val="003F4C6D"/>
    <w:rsid w:val="00403842"/>
    <w:rsid w:val="00413DA6"/>
    <w:rsid w:val="004214D5"/>
    <w:rsid w:val="00463041"/>
    <w:rsid w:val="004634ED"/>
    <w:rsid w:val="00473521"/>
    <w:rsid w:val="00475DE9"/>
    <w:rsid w:val="0047634B"/>
    <w:rsid w:val="00483A69"/>
    <w:rsid w:val="00486309"/>
    <w:rsid w:val="00487270"/>
    <w:rsid w:val="004876DA"/>
    <w:rsid w:val="004A12E0"/>
    <w:rsid w:val="004D777F"/>
    <w:rsid w:val="004F2C08"/>
    <w:rsid w:val="00507698"/>
    <w:rsid w:val="00513925"/>
    <w:rsid w:val="00532F8A"/>
    <w:rsid w:val="0055253D"/>
    <w:rsid w:val="00560F3D"/>
    <w:rsid w:val="00570D9F"/>
    <w:rsid w:val="005C5465"/>
    <w:rsid w:val="005D2C23"/>
    <w:rsid w:val="005D5EFD"/>
    <w:rsid w:val="005F3335"/>
    <w:rsid w:val="006022A1"/>
    <w:rsid w:val="00614852"/>
    <w:rsid w:val="0063125F"/>
    <w:rsid w:val="00641FF9"/>
    <w:rsid w:val="00657ACD"/>
    <w:rsid w:val="00662A2C"/>
    <w:rsid w:val="00676A3A"/>
    <w:rsid w:val="00680144"/>
    <w:rsid w:val="006855DB"/>
    <w:rsid w:val="006920A5"/>
    <w:rsid w:val="00697D48"/>
    <w:rsid w:val="006C2C63"/>
    <w:rsid w:val="006C32AA"/>
    <w:rsid w:val="006E2B97"/>
    <w:rsid w:val="006F3C4C"/>
    <w:rsid w:val="0070571A"/>
    <w:rsid w:val="007117A3"/>
    <w:rsid w:val="00737B7E"/>
    <w:rsid w:val="00751B67"/>
    <w:rsid w:val="00756E7C"/>
    <w:rsid w:val="00763971"/>
    <w:rsid w:val="00773F92"/>
    <w:rsid w:val="007A43BB"/>
    <w:rsid w:val="007C4434"/>
    <w:rsid w:val="007C71F4"/>
    <w:rsid w:val="00802D4F"/>
    <w:rsid w:val="0080623F"/>
    <w:rsid w:val="00811BD3"/>
    <w:rsid w:val="00821DC5"/>
    <w:rsid w:val="00837063"/>
    <w:rsid w:val="008471FB"/>
    <w:rsid w:val="00850F1A"/>
    <w:rsid w:val="00855A83"/>
    <w:rsid w:val="0086368E"/>
    <w:rsid w:val="00886427"/>
    <w:rsid w:val="00890922"/>
    <w:rsid w:val="00896E56"/>
    <w:rsid w:val="008B112D"/>
    <w:rsid w:val="008B6730"/>
    <w:rsid w:val="008C006F"/>
    <w:rsid w:val="008F1346"/>
    <w:rsid w:val="00907764"/>
    <w:rsid w:val="00911D95"/>
    <w:rsid w:val="00917522"/>
    <w:rsid w:val="00940795"/>
    <w:rsid w:val="00942E39"/>
    <w:rsid w:val="00943182"/>
    <w:rsid w:val="00944521"/>
    <w:rsid w:val="0095173D"/>
    <w:rsid w:val="0096535C"/>
    <w:rsid w:val="009807D3"/>
    <w:rsid w:val="009838D2"/>
    <w:rsid w:val="009910B6"/>
    <w:rsid w:val="009B764D"/>
    <w:rsid w:val="009E66F0"/>
    <w:rsid w:val="00A00297"/>
    <w:rsid w:val="00A0246F"/>
    <w:rsid w:val="00A0304C"/>
    <w:rsid w:val="00A07699"/>
    <w:rsid w:val="00A1344E"/>
    <w:rsid w:val="00A15971"/>
    <w:rsid w:val="00A22C55"/>
    <w:rsid w:val="00A47C0F"/>
    <w:rsid w:val="00A53909"/>
    <w:rsid w:val="00A728C7"/>
    <w:rsid w:val="00A76E00"/>
    <w:rsid w:val="00AA08EB"/>
    <w:rsid w:val="00AB18DA"/>
    <w:rsid w:val="00AD033D"/>
    <w:rsid w:val="00AD0412"/>
    <w:rsid w:val="00B03591"/>
    <w:rsid w:val="00B103FF"/>
    <w:rsid w:val="00B41AC6"/>
    <w:rsid w:val="00B54DF3"/>
    <w:rsid w:val="00B56271"/>
    <w:rsid w:val="00B72CC1"/>
    <w:rsid w:val="00B8139B"/>
    <w:rsid w:val="00B8449A"/>
    <w:rsid w:val="00B97E74"/>
    <w:rsid w:val="00BC7D78"/>
    <w:rsid w:val="00BF261A"/>
    <w:rsid w:val="00BF3A93"/>
    <w:rsid w:val="00C0292C"/>
    <w:rsid w:val="00C0651C"/>
    <w:rsid w:val="00C41D46"/>
    <w:rsid w:val="00C91564"/>
    <w:rsid w:val="00C95BD6"/>
    <w:rsid w:val="00CA3973"/>
    <w:rsid w:val="00CC7366"/>
    <w:rsid w:val="00CE7E64"/>
    <w:rsid w:val="00CF7670"/>
    <w:rsid w:val="00D04AE6"/>
    <w:rsid w:val="00D054DB"/>
    <w:rsid w:val="00D05751"/>
    <w:rsid w:val="00D12AB2"/>
    <w:rsid w:val="00D17DE7"/>
    <w:rsid w:val="00D301B4"/>
    <w:rsid w:val="00D41AB3"/>
    <w:rsid w:val="00D433EA"/>
    <w:rsid w:val="00D54418"/>
    <w:rsid w:val="00D716BA"/>
    <w:rsid w:val="00D72EB1"/>
    <w:rsid w:val="00D75539"/>
    <w:rsid w:val="00D765BF"/>
    <w:rsid w:val="00D91BD3"/>
    <w:rsid w:val="00D92D12"/>
    <w:rsid w:val="00D967BB"/>
    <w:rsid w:val="00DB3EAF"/>
    <w:rsid w:val="00DB42AE"/>
    <w:rsid w:val="00DE3E66"/>
    <w:rsid w:val="00DE5D51"/>
    <w:rsid w:val="00DF22D9"/>
    <w:rsid w:val="00DF2B8E"/>
    <w:rsid w:val="00E04A07"/>
    <w:rsid w:val="00E15D00"/>
    <w:rsid w:val="00E15FA1"/>
    <w:rsid w:val="00E219C1"/>
    <w:rsid w:val="00E41AE1"/>
    <w:rsid w:val="00E41AFD"/>
    <w:rsid w:val="00E5416C"/>
    <w:rsid w:val="00E60926"/>
    <w:rsid w:val="00E61C21"/>
    <w:rsid w:val="00E91D93"/>
    <w:rsid w:val="00E9780B"/>
    <w:rsid w:val="00EA3EF1"/>
    <w:rsid w:val="00EA4374"/>
    <w:rsid w:val="00EA5430"/>
    <w:rsid w:val="00EA693D"/>
    <w:rsid w:val="00EB0D51"/>
    <w:rsid w:val="00EC41DD"/>
    <w:rsid w:val="00ED42B2"/>
    <w:rsid w:val="00EF60F0"/>
    <w:rsid w:val="00F03DA6"/>
    <w:rsid w:val="00F04A82"/>
    <w:rsid w:val="00F17973"/>
    <w:rsid w:val="00F22EB3"/>
    <w:rsid w:val="00F45C54"/>
    <w:rsid w:val="00F7601A"/>
    <w:rsid w:val="00F8275C"/>
    <w:rsid w:val="00F86741"/>
    <w:rsid w:val="00F86E97"/>
    <w:rsid w:val="00F94A83"/>
    <w:rsid w:val="00FC1F9B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F7E28D0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F5ED1"/>
    <w:pPr>
      <w:keepNext/>
      <w:pageBreakBefore/>
      <w:numPr>
        <w:numId w:val="28"/>
      </w:numPr>
      <w:tabs>
        <w:tab w:val="clear" w:pos="3195"/>
        <w:tab w:val="num" w:pos="360"/>
        <w:tab w:val="left" w:pos="567"/>
      </w:tabs>
      <w:ind w:left="360"/>
      <w:jc w:val="left"/>
      <w:outlineLvl w:val="0"/>
    </w:pPr>
    <w:rPr>
      <w:b/>
      <w:bCs/>
      <w:caps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Heading5">
    <w:name w:val="heading 5"/>
    <w:aliases w:val="Nepoužívaný 5"/>
    <w:basedOn w:val="Normal"/>
    <w:next w:val="Normal"/>
    <w:qFormat/>
    <w:rsid w:val="000F5ED1"/>
    <w:pPr>
      <w:spacing w:before="240"/>
      <w:outlineLvl w:val="4"/>
    </w:pPr>
  </w:style>
  <w:style w:type="paragraph" w:styleId="Heading6">
    <w:name w:val="heading 6"/>
    <w:aliases w:val="Nepoužívaný 6"/>
    <w:basedOn w:val="Normal"/>
    <w:next w:val="Normal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aliases w:val="Nepoužívaný 7"/>
    <w:basedOn w:val="Normal"/>
    <w:next w:val="Normal"/>
    <w:qFormat/>
    <w:rsid w:val="000F5ED1"/>
    <w:pPr>
      <w:spacing w:before="240" w:after="60"/>
      <w:outlineLvl w:val="6"/>
    </w:pPr>
  </w:style>
  <w:style w:type="paragraph" w:styleId="Heading8">
    <w:name w:val="heading 8"/>
    <w:aliases w:val="Nepoužívaný 8"/>
    <w:basedOn w:val="Normal"/>
    <w:next w:val="Normal"/>
    <w:qFormat/>
    <w:rsid w:val="000F5ED1"/>
    <w:pPr>
      <w:spacing w:before="240" w:after="60"/>
      <w:outlineLvl w:val="7"/>
    </w:pPr>
    <w:rPr>
      <w:i/>
      <w:iCs/>
    </w:rPr>
  </w:style>
  <w:style w:type="paragraph" w:styleId="Heading9">
    <w:name w:val="heading 9"/>
    <w:aliases w:val="Nepoužívaný 9"/>
    <w:basedOn w:val="Normal"/>
    <w:next w:val="Normal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TOC1">
    <w:name w:val="toc 1"/>
    <w:basedOn w:val="Normal"/>
    <w:next w:val="Normal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TOC3">
    <w:name w:val="toc 3"/>
    <w:basedOn w:val="Normal"/>
    <w:next w:val="Normal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Caption">
    <w:name w:val="caption"/>
    <w:aliases w:val="Obrázek"/>
    <w:basedOn w:val="Literatura"/>
    <w:next w:val="Normal"/>
    <w:qFormat/>
    <w:pPr>
      <w:ind w:firstLine="0"/>
      <w:jc w:val="center"/>
    </w:pPr>
  </w:style>
  <w:style w:type="paragraph" w:customStyle="1" w:styleId="Literatura">
    <w:name w:val="Literatura"/>
    <w:basedOn w:val="Normal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al"/>
    <w:pPr>
      <w:tabs>
        <w:tab w:val="center" w:pos="4253"/>
        <w:tab w:val="right" w:pos="8505"/>
      </w:tabs>
    </w:pPr>
    <w:rPr>
      <w:bCs/>
      <w:iCs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al"/>
    <w:next w:val="Normal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al"/>
    <w:pPr>
      <w:spacing w:before="60"/>
      <w:ind w:left="851" w:hanging="851"/>
    </w:pPr>
  </w:style>
  <w:style w:type="paragraph" w:customStyle="1" w:styleId="Popisky">
    <w:name w:val="Popisky"/>
    <w:basedOn w:val="Caption"/>
    <w:next w:val="Normal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BodyText">
    <w:name w:val="Body Text"/>
    <w:basedOn w:val="Normal"/>
    <w:semiHidden/>
    <w:pPr>
      <w:spacing w:before="60" w:after="60" w:line="240" w:lineRule="auto"/>
      <w:jc w:val="center"/>
    </w:pPr>
    <w:rPr>
      <w:b/>
      <w:bCs/>
    </w:rPr>
  </w:style>
  <w:style w:type="paragraph" w:styleId="Title">
    <w:name w:val="Title"/>
    <w:basedOn w:val="Normal"/>
    <w:next w:val="Normal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Caption"/>
    <w:next w:val="Normal"/>
    <w:pPr>
      <w:ind w:left="567" w:hanging="567"/>
      <w:jc w:val="left"/>
    </w:pPr>
  </w:style>
  <w:style w:type="character" w:styleId="Hyperlink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al"/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al"/>
    <w:next w:val="Normal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al"/>
    <w:pPr>
      <w:spacing w:before="6000" w:after="0"/>
      <w:jc w:val="center"/>
    </w:pPr>
    <w:rPr>
      <w:sz w:val="36"/>
    </w:rPr>
  </w:style>
  <w:style w:type="character" w:styleId="Strong">
    <w:name w:val="Strong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BodyTextIndent">
    <w:name w:val="Body Text Indent"/>
    <w:basedOn w:val="Normal"/>
    <w:semiHidden/>
  </w:style>
  <w:style w:type="paragraph" w:styleId="TOC4">
    <w:name w:val="toc 4"/>
    <w:basedOn w:val="Normal"/>
    <w:next w:val="Normal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TOC5">
    <w:name w:val="toc 5"/>
    <w:basedOn w:val="Normal"/>
    <w:next w:val="Normal"/>
    <w:autoRedefine/>
    <w:uiPriority w:val="39"/>
    <w:pPr>
      <w:spacing w:after="0" w:line="240" w:lineRule="auto"/>
      <w:ind w:left="960"/>
      <w:jc w:val="left"/>
    </w:pPr>
  </w:style>
  <w:style w:type="paragraph" w:styleId="TOC6">
    <w:name w:val="toc 6"/>
    <w:basedOn w:val="Normal"/>
    <w:next w:val="Normal"/>
    <w:autoRedefine/>
    <w:semiHidden/>
    <w:pPr>
      <w:spacing w:after="0" w:line="240" w:lineRule="auto"/>
      <w:ind w:left="1200"/>
      <w:jc w:val="left"/>
    </w:pPr>
  </w:style>
  <w:style w:type="paragraph" w:styleId="TOC7">
    <w:name w:val="toc 7"/>
    <w:basedOn w:val="Normal"/>
    <w:next w:val="Normal"/>
    <w:autoRedefine/>
    <w:semiHidden/>
    <w:pPr>
      <w:spacing w:after="0" w:line="240" w:lineRule="auto"/>
      <w:ind w:left="1440"/>
      <w:jc w:val="left"/>
    </w:pPr>
  </w:style>
  <w:style w:type="paragraph" w:styleId="TOC8">
    <w:name w:val="toc 8"/>
    <w:basedOn w:val="Normal"/>
    <w:next w:val="Normal"/>
    <w:autoRedefine/>
    <w:semiHidden/>
    <w:pPr>
      <w:spacing w:after="0" w:line="240" w:lineRule="auto"/>
      <w:ind w:left="1680"/>
      <w:jc w:val="left"/>
    </w:pPr>
  </w:style>
  <w:style w:type="paragraph" w:styleId="TOC9">
    <w:name w:val="toc 9"/>
    <w:basedOn w:val="Normal"/>
    <w:next w:val="Normal"/>
    <w:autoRedefine/>
    <w:semiHidden/>
    <w:pPr>
      <w:spacing w:after="0" w:line="240" w:lineRule="auto"/>
      <w:ind w:left="1920"/>
      <w:jc w:val="left"/>
    </w:pPr>
  </w:style>
  <w:style w:type="character" w:styleId="CommentReference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al"/>
    <w:pPr>
      <w:pageBreakBefore w:val="0"/>
    </w:p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ListContinue">
    <w:name w:val="List Continue"/>
    <w:basedOn w:val="Normal"/>
    <w:semiHidden/>
    <w:pPr>
      <w:ind w:left="283"/>
    </w:pPr>
  </w:style>
  <w:style w:type="paragraph" w:styleId="BodyText2">
    <w:name w:val="Body Text 2"/>
    <w:basedOn w:val="Normal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BodyText3">
    <w:name w:val="Body Text 3"/>
    <w:basedOn w:val="Normal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Heading3Char">
    <w:name w:val="Heading 3 Char"/>
    <w:link w:val="Heading3"/>
    <w:rsid w:val="000F5ED1"/>
    <w:rPr>
      <w:b/>
      <w:bCs/>
      <w:sz w:val="24"/>
      <w:szCs w:val="24"/>
      <w:lang w:val="cs-CZ" w:eastAsia="cs-CZ" w:bidi="ar-SA"/>
    </w:rPr>
  </w:style>
  <w:style w:type="character" w:customStyle="1" w:styleId="Heading2Char">
    <w:name w:val="Heading 2 Char"/>
    <w:link w:val="Heading2"/>
    <w:rsid w:val="000F5ED1"/>
    <w:rPr>
      <w:b/>
      <w:bCs/>
      <w:sz w:val="28"/>
      <w:szCs w:val="28"/>
      <w:lang w:val="cs-CZ" w:eastAsia="cs-CZ" w:bidi="ar-SA"/>
    </w:rPr>
  </w:style>
  <w:style w:type="character" w:customStyle="1" w:styleId="Heading1Char">
    <w:name w:val="Heading 1 Char"/>
    <w:link w:val="Heading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NoList"/>
    <w:rsid w:val="000F5ED1"/>
    <w:pPr>
      <w:numPr>
        <w:numId w:val="39"/>
      </w:numPr>
    </w:pPr>
  </w:style>
  <w:style w:type="character" w:customStyle="1" w:styleId="FooterChar">
    <w:name w:val="Footer Char"/>
    <w:link w:val="Footer"/>
    <w:uiPriority w:val="99"/>
    <w:rsid w:val="008471FB"/>
    <w:rPr>
      <w:sz w:val="24"/>
      <w:szCs w:val="24"/>
    </w:rPr>
  </w:style>
  <w:style w:type="character" w:styleId="IntenseEmphasis">
    <w:name w:val="Intense Emphasis"/>
    <w:uiPriority w:val="21"/>
    <w:qFormat/>
    <w:rsid w:val="001F423D"/>
    <w:rPr>
      <w:i/>
      <w:iCs/>
      <w:color w:val="5B9BD5"/>
    </w:rPr>
  </w:style>
  <w:style w:type="character" w:styleId="Emphasis">
    <w:name w:val="Emphasis"/>
    <w:uiPriority w:val="20"/>
    <w:qFormat/>
    <w:rsid w:val="00E04A07"/>
    <w:rPr>
      <w:i/>
      <w:iC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5751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D05751"/>
  </w:style>
  <w:style w:type="character" w:customStyle="1" w:styleId="CommentSubjectChar">
    <w:name w:val="Comment Subject Char"/>
    <w:link w:val="CommentSubject"/>
    <w:uiPriority w:val="99"/>
    <w:semiHidden/>
    <w:rsid w:val="00D057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5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05751"/>
    <w:rPr>
      <w:rFonts w:ascii="Segoe UI" w:hAnsi="Segoe UI" w:cs="Segoe UI"/>
      <w:sz w:val="18"/>
      <w:szCs w:val="18"/>
    </w:rPr>
  </w:style>
  <w:style w:type="character" w:customStyle="1" w:styleId="pl-k">
    <w:name w:val="pl-k"/>
    <w:rsid w:val="0095173D"/>
  </w:style>
  <w:style w:type="character" w:customStyle="1" w:styleId="pl-en">
    <w:name w:val="pl-en"/>
    <w:rsid w:val="0095173D"/>
  </w:style>
  <w:style w:type="paragraph" w:styleId="ListBullet">
    <w:name w:val="List Bullet"/>
    <w:basedOn w:val="Normal"/>
    <w:uiPriority w:val="99"/>
    <w:unhideWhenUsed/>
    <w:rsid w:val="0095173D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301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397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9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986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949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2715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forum.arduino.cc/index.php?topic=354933.0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theengineeringprojects.com/2017/01/use-arduino-software-seri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www.hackster.io/nickthegreek82/arduino-fingerprint-sensor-tutorial-103bb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marutsu.co.jp/contents/shop/marutsu/ds/adafruit-optical-fingerprint-sensor.pdf" TargetMode="External"/><Relationship Id="rId28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cdn-learn.adafruit.com/downloads/pdf/adafruit-optical-fingerprint-sensor.pdf" TargetMode="External"/><Relationship Id="rId27" Type="http://schemas.openxmlformats.org/officeDocument/2006/relationships/hyperlink" Target="https://circuits4you.com/2016/12/16/esp8266-serial-communication/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A59AE-3866-401F-9662-E15C15E9B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399</TotalTime>
  <Pages>15</Pages>
  <Words>1996</Words>
  <Characters>11778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šablona MP- SŠIEŘ</vt:lpstr>
      <vt:lpstr>šablona MP- SŠIEŘ</vt:lpstr>
    </vt:vector>
  </TitlesOfParts>
  <Company>SŠIEŘ Rožnov</Company>
  <LinksUpToDate>false</LinksUpToDate>
  <CharactersWithSpaces>13747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Švrček</cp:lastModifiedBy>
  <cp:revision>54</cp:revision>
  <cp:lastPrinted>2004-11-12T21:05:00Z</cp:lastPrinted>
  <dcterms:created xsi:type="dcterms:W3CDTF">2019-01-06T11:17:00Z</dcterms:created>
  <dcterms:modified xsi:type="dcterms:W3CDTF">2019-01-15T11:26:00Z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